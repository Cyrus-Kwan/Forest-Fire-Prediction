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p w14:paraId="71C27FA4" w14:textId="26044973" w:rsidR="00D821D0" w:rsidRPr="00BC6F7A" w:rsidRDefault="004A22F8" w:rsidP="00D821D0">
      <w:pPr>
        <w:pStyle w:val="BodyText"/>
      </w:pPr>
      <w:bookmarkStart w:id="1" w:name="_Hlk483398123"/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70E397B6" wp14:editId="04A8A33C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675" cy="10691495"/>
                <wp:effectExtent l="0" t="0" r="3175" b="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675" cy="10691495"/>
                          <a:chOff x="0" y="0"/>
                          <a:chExt cx="7559675" cy="10691495"/>
                        </a:xfrm>
                      </wpg:grpSpPr>
                      <wps:wsp>
                        <wps:cNvPr id="84" name="Rectangle 84"/>
                        <wps:cNvSpPr>
                          <a:spLocks noChangeAspect="1"/>
                        </wps:cNvSpPr>
                        <wps:spPr>
                          <a:xfrm>
                            <a:off x="0" y="0"/>
                            <a:ext cx="7559675" cy="10691495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Text Box 52"/>
                        <wps:cNvSpPr txBox="1"/>
                        <wps:spPr>
                          <a:xfrm>
                            <a:off x="6136395" y="8218583"/>
                            <a:ext cx="1057275" cy="1090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DB594D1" w14:textId="77777777" w:rsidR="005920F1" w:rsidRPr="004A22F8" w:rsidRDefault="005920F1" w:rsidP="00C7175E">
                              <w:pPr>
                                <w:pStyle w:val="Title"/>
                                <w:rPr>
                                  <w:b/>
                                  <w:bCs/>
                                  <w:sz w:val="28"/>
                                  <w:szCs w:val="48"/>
                                </w:rPr>
                              </w:pPr>
                              <w:r w:rsidRPr="004A22F8">
                                <w:rPr>
                                  <w:b/>
                                  <w:bCs/>
                                  <w:sz w:val="28"/>
                                  <w:szCs w:val="48"/>
                                </w:rPr>
                                <w:t>Master of AI</w:t>
                              </w:r>
                            </w:p>
                            <w:p w14:paraId="5FA5BD35" w14:textId="02F8B1B3" w:rsidR="00C7175E" w:rsidRPr="00EA17F7" w:rsidRDefault="00C7175E" w:rsidP="00C7175E">
                              <w:pPr>
                                <w:pStyle w:val="Title"/>
                                <w:rPr>
                                  <w:sz w:val="22"/>
                                  <w:szCs w:val="40"/>
                                </w:rPr>
                              </w:pPr>
                              <w:r w:rsidRPr="00EA17F7">
                                <w:rPr>
                                  <w:sz w:val="22"/>
                                  <w:szCs w:val="40"/>
                                </w:rPr>
                                <w:t xml:space="preserve">Faculty of </w:t>
                              </w:r>
                              <w:r w:rsidR="005920F1" w:rsidRPr="00EA17F7">
                                <w:rPr>
                                  <w:sz w:val="22"/>
                                  <w:szCs w:val="40"/>
                                </w:rPr>
                                <w:t>Engineering &amp; 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Text Box 75"/>
                        <wps:cNvSpPr txBox="1"/>
                        <wps:spPr>
                          <a:xfrm>
                            <a:off x="506776" y="1092929"/>
                            <a:ext cx="5668369" cy="12889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sdt>
                              <w:sdtPr>
                                <w:rPr>
                                  <w:rStyle w:val="SubtitleChar"/>
                                  <w:rFonts w:eastAsiaTheme="majorEastAsia"/>
                                  <w:sz w:val="72"/>
                                  <w:szCs w:val="18"/>
                                </w:rPr>
                                <w:alias w:val="Title"/>
                                <w:tag w:val=""/>
                                <w:id w:val="-129096575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p w14:paraId="0040B01D" w14:textId="698FAE0C" w:rsidR="00D821D0" w:rsidRPr="00513A61" w:rsidRDefault="004E6491" w:rsidP="00D821D0">
                                  <w:pPr>
                                    <w:rPr>
                                      <w:rStyle w:val="SubtitleChar"/>
                                      <w:rFonts w:eastAsiaTheme="majorEastAsia"/>
                                    </w:rPr>
                                  </w:pPr>
                                  <w:r>
                                    <w:rPr>
                                      <w:rStyle w:val="SubtitleChar"/>
                                      <w:rFonts w:eastAsiaTheme="majorEastAsia"/>
                                      <w:sz w:val="72"/>
                                      <w:szCs w:val="18"/>
                                    </w:rPr>
                                    <w:t xml:space="preserve">42172 </w:t>
                                  </w:r>
                                  <w:r w:rsidR="002E551F">
                                    <w:rPr>
                                      <w:rStyle w:val="SubtitleChar"/>
                                      <w:rFonts w:eastAsiaTheme="majorEastAsia"/>
                                      <w:sz w:val="72"/>
                                      <w:szCs w:val="18"/>
                                    </w:rPr>
                                    <w:t>AT</w:t>
                                  </w:r>
                                  <w:r w:rsidR="0004505C">
                                    <w:rPr>
                                      <w:rStyle w:val="SubtitleChar"/>
                                      <w:rFonts w:eastAsiaTheme="majorEastAsia"/>
                                      <w:sz w:val="72"/>
                                      <w:szCs w:val="18"/>
                                    </w:rPr>
                                    <w:t>1</w:t>
                                  </w:r>
                                  <w:r w:rsidR="00891E81">
                                    <w:rPr>
                                      <w:rStyle w:val="SubtitleChar"/>
                                      <w:rFonts w:eastAsiaTheme="majorEastAsia"/>
                                      <w:sz w:val="72"/>
                                      <w:szCs w:val="18"/>
                                    </w:rPr>
                                    <w:t>:</w:t>
                                  </w:r>
                                  <w:r w:rsidR="002E551F">
                                    <w:rPr>
                                      <w:rStyle w:val="SubtitleChar"/>
                                      <w:rFonts w:eastAsiaTheme="majorEastAsia"/>
                                      <w:sz w:val="72"/>
                                      <w:szCs w:val="18"/>
                                    </w:rPr>
                                    <w:t xml:space="preserve"> </w:t>
                                  </w:r>
                                  <w:r w:rsidR="00891E81">
                                    <w:rPr>
                                      <w:rStyle w:val="SubtitleChar"/>
                                      <w:rFonts w:eastAsiaTheme="majorEastAsia"/>
                                      <w:sz w:val="72"/>
                                      <w:szCs w:val="18"/>
                                    </w:rPr>
                                    <w:t>Forest Fire Spread Prediction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6147412" y="10179586"/>
                            <a:ext cx="1400783" cy="1945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D76F7FF" w14:textId="77777777" w:rsidR="00351EF5" w:rsidRPr="00CD207A" w:rsidRDefault="00351EF5" w:rsidP="00351EF5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012538">
                                <w:rPr>
                                  <w:color w:val="FFFFFF" w:themeColor="background1"/>
                                </w:rPr>
                                <w:t>UTS CRICOS</w:t>
                              </w:r>
                              <w:r w:rsidR="00D73D66">
                                <w:rPr>
                                  <w:color w:val="FFFFFF" w:themeColor="background1"/>
                                </w:rPr>
                                <w:t xml:space="preserve"> </w:t>
                              </w:r>
                              <w:r w:rsidRPr="00012538">
                                <w:rPr>
                                  <w:color w:val="FFFFFF" w:themeColor="background1"/>
                                </w:rPr>
                                <w:t>00099F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E397B6" id="Group 8" o:spid="_x0000_s1026" style="position:absolute;margin-left:0;margin-top:0;width:595.25pt;height:841.85pt;z-index:251746304;mso-position-horizontal-relative:page;mso-position-vertical-relative:page" coordsize="75596,1069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">
                <v:rect id="Rectangle 84" o:spid="_x0000_s1027" style="position:absolute;width:75596;height:106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" stroked="f" strokeweight="2pt">
                  <v:fill r:id="rId12" o:title="" recolor="t" rotate="t" type="frame"/>
                  <o:lock v:ext="edit" aspectratio="t"/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2" o:spid="_x0000_s1028" type="#_x0000_t202" style="position:absolute;left:61363;top:82185;width:10573;height:10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" filled="f" stroked="f">
                  <v:textbox inset="0,0,0">
                    <w:txbxContent>
                      <w:p w14:paraId="3DB594D1" w14:textId="77777777" w:rsidR="005920F1" w:rsidRPr="004A22F8" w:rsidRDefault="005920F1" w:rsidP="00C7175E">
                        <w:pPr>
                          <w:pStyle w:val="Title"/>
                          <w:rPr>
                            <w:b/>
                            <w:bCs/>
                            <w:sz w:val="28"/>
                            <w:szCs w:val="48"/>
                          </w:rPr>
                        </w:pPr>
                        <w:r w:rsidRPr="004A22F8">
                          <w:rPr>
                            <w:b/>
                            <w:bCs/>
                            <w:sz w:val="28"/>
                            <w:szCs w:val="48"/>
                          </w:rPr>
                          <w:t>Master of AI</w:t>
                        </w:r>
                      </w:p>
                      <w:p w14:paraId="5FA5BD35" w14:textId="02F8B1B3" w:rsidR="00C7175E" w:rsidRPr="00EA17F7" w:rsidRDefault="00C7175E" w:rsidP="00C7175E">
                        <w:pPr>
                          <w:pStyle w:val="Title"/>
                          <w:rPr>
                            <w:sz w:val="22"/>
                            <w:szCs w:val="40"/>
                          </w:rPr>
                        </w:pPr>
                        <w:r w:rsidRPr="00EA17F7">
                          <w:rPr>
                            <w:sz w:val="22"/>
                            <w:szCs w:val="40"/>
                          </w:rPr>
                          <w:t xml:space="preserve">Faculty of </w:t>
                        </w:r>
                        <w:r w:rsidR="005920F1" w:rsidRPr="00EA17F7">
                          <w:rPr>
                            <w:sz w:val="22"/>
                            <w:szCs w:val="40"/>
                          </w:rPr>
                          <w:t>Engineering &amp; IT</w:t>
                        </w:r>
                      </w:p>
                    </w:txbxContent>
                  </v:textbox>
                </v:shape>
                <v:shape id="Text Box 75" o:spid="_x0000_s1029" type="#_x0000_t202" style="position:absolute;left:5067;top:10929;width:56684;height:12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" filled="f" stroked="f">
                  <v:textbox inset="0,0,0">
                    <w:txbxContent>
                      <w:sdt>
                        <w:sdtPr>
                          <w:rPr>
                            <w:rStyle w:val="SubtitleChar"/>
                            <w:rFonts w:eastAsiaTheme="majorEastAsia"/>
                            <w:sz w:val="72"/>
                            <w:szCs w:val="18"/>
                          </w:rPr>
                          <w:alias w:val="Title"/>
                          <w:tag w:val=""/>
                          <w:id w:val="-129096575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p w14:paraId="0040B01D" w14:textId="698FAE0C" w:rsidR="00D821D0" w:rsidRPr="00513A61" w:rsidRDefault="004E6491" w:rsidP="00D821D0">
                            <w:pPr>
                              <w:rPr>
                                <w:rStyle w:val="SubtitleChar"/>
                                <w:rFonts w:eastAsiaTheme="majorEastAsia"/>
                              </w:rPr>
                            </w:pPr>
                            <w:r>
                              <w:rPr>
                                <w:rStyle w:val="SubtitleChar"/>
                                <w:rFonts w:eastAsiaTheme="majorEastAsia"/>
                                <w:sz w:val="72"/>
                                <w:szCs w:val="18"/>
                              </w:rPr>
                              <w:t xml:space="preserve">42172 </w:t>
                            </w:r>
                            <w:r w:rsidR="002E551F">
                              <w:rPr>
                                <w:rStyle w:val="SubtitleChar"/>
                                <w:rFonts w:eastAsiaTheme="majorEastAsia"/>
                                <w:sz w:val="72"/>
                                <w:szCs w:val="18"/>
                              </w:rPr>
                              <w:t>AT</w:t>
                            </w:r>
                            <w:r w:rsidR="0004505C">
                              <w:rPr>
                                <w:rStyle w:val="SubtitleChar"/>
                                <w:rFonts w:eastAsiaTheme="majorEastAsia"/>
                                <w:sz w:val="72"/>
                                <w:szCs w:val="18"/>
                              </w:rPr>
                              <w:t>1</w:t>
                            </w:r>
                            <w:r w:rsidR="00891E81">
                              <w:rPr>
                                <w:rStyle w:val="SubtitleChar"/>
                                <w:rFonts w:eastAsiaTheme="majorEastAsia"/>
                                <w:sz w:val="72"/>
                                <w:szCs w:val="18"/>
                              </w:rPr>
                              <w:t>:</w:t>
                            </w:r>
                            <w:r w:rsidR="002E551F">
                              <w:rPr>
                                <w:rStyle w:val="SubtitleChar"/>
                                <w:rFonts w:eastAsiaTheme="majorEastAsia"/>
                                <w:sz w:val="72"/>
                                <w:szCs w:val="18"/>
                              </w:rPr>
                              <w:t xml:space="preserve"> </w:t>
                            </w:r>
                            <w:r w:rsidR="00891E81">
                              <w:rPr>
                                <w:rStyle w:val="SubtitleChar"/>
                                <w:rFonts w:eastAsiaTheme="majorEastAsia"/>
                                <w:sz w:val="72"/>
                                <w:szCs w:val="18"/>
                              </w:rPr>
                              <w:t>Forest Fire Spread Prediction</w:t>
                            </w:r>
                          </w:p>
                        </w:sdtContent>
                      </w:sdt>
                    </w:txbxContent>
                  </v:textbox>
                </v:shape>
                <v:shape id="Text Box 6" o:spid="_x0000_s1030" type="#_x0000_t202" style="position:absolute;left:61474;top:101795;width:14007;height:1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      <v:textbox inset="0,0,0,0">
                    <w:txbxContent>
                      <w:p w14:paraId="5D76F7FF" w14:textId="77777777" w:rsidR="00351EF5" w:rsidRPr="00CD207A" w:rsidRDefault="00351EF5" w:rsidP="00351EF5">
                        <w:pPr>
                          <w:rPr>
                            <w:color w:val="FFFFFF" w:themeColor="background1"/>
                          </w:rPr>
                        </w:pPr>
                        <w:r w:rsidRPr="00012538">
                          <w:rPr>
                            <w:color w:val="FFFFFF" w:themeColor="background1"/>
                          </w:rPr>
                          <w:t>UTS CRICOS</w:t>
                        </w:r>
                        <w:r w:rsidR="00D73D66">
                          <w:rPr>
                            <w:color w:val="FFFFFF" w:themeColor="background1"/>
                          </w:rPr>
                          <w:t xml:space="preserve"> </w:t>
                        </w:r>
                        <w:r w:rsidRPr="00012538">
                          <w:rPr>
                            <w:color w:val="FFFFFF" w:themeColor="background1"/>
                          </w:rPr>
                          <w:t>00099F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bookmarkEnd w:id="1"/>
    <w:p w14:paraId="043FA5DE" w14:textId="5DDDAD2E" w:rsidR="00530229" w:rsidRPr="001A6609" w:rsidRDefault="0052710A" w:rsidP="001A6609">
      <w:pPr>
        <w:spacing w:before="80" w:after="80"/>
      </w:pPr>
      <w:r>
        <w:rPr>
          <w:noProof/>
          <w:lang w:eastAsia="zh-CN"/>
        </w:rPr>
        <mc:AlternateContent>
          <mc:Choice Requires="wps">
            <w:drawing>
              <wp:anchor distT="45720" distB="45720" distL="182880" distR="182880" simplePos="0" relativeHeight="251748352" behindDoc="1" locked="0" layoutInCell="1" allowOverlap="0" wp14:anchorId="30277830" wp14:editId="1E43C205">
                <wp:simplePos x="0" y="0"/>
                <wp:positionH relativeFrom="column">
                  <wp:posOffset>-687070</wp:posOffset>
                </wp:positionH>
                <wp:positionV relativeFrom="page">
                  <wp:posOffset>6250940</wp:posOffset>
                </wp:positionV>
                <wp:extent cx="3377565" cy="1151255"/>
                <wp:effectExtent l="57150" t="171450" r="51435" b="163195"/>
                <wp:wrapSquare wrapText="bothSides"/>
                <wp:docPr id="215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1269748">
                          <a:off x="0" y="0"/>
                          <a:ext cx="3377565" cy="115125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 w="76200" cmpd="dbl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6C2A05" w14:textId="4C0A71D2" w:rsidR="0052710A" w:rsidRDefault="005920F1" w:rsidP="004C5106">
                            <w:pPr>
                              <w:rPr>
                                <w:b/>
                                <w:bCs/>
                                <w:caps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A17F7">
                              <w:rPr>
                                <w:b/>
                                <w:bCs/>
                                <w:caps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 xml:space="preserve">Link to solution </w:t>
                            </w:r>
                            <w:r w:rsidRPr="006F6D84">
                              <w:rPr>
                                <w:b/>
                                <w:bCs/>
                                <w:caps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>notebook</w:t>
                            </w:r>
                            <w:r w:rsidR="004C5106" w:rsidRPr="006F6D84">
                              <w:rPr>
                                <w:b/>
                                <w:bCs/>
                                <w:caps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>:</w:t>
                            </w:r>
                          </w:p>
                          <w:proofErr w:type="spellStart"/>
                          <w:p w14:paraId="787B1E1B" w14:textId="32CEC66F" w:rsidR="009B6657" w:rsidRDefault="009B6657" w:rsidP="004C5106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</w:rPr>
                              <w:instrText>HYPERLINK "https://drive.google.com/file/d/1geJoGXNZ3lavZtkXW4lxlCKxqTTORlMt/view?usp=drive_link"</w:instrText>
                            </w:r>
                            <w:r>
                              <w:rPr>
                                <w:color w:val="FFFFFF" w:themeColor="background1"/>
                              </w:rPr>
                            </w:r>
                            <w:r>
                              <w:rPr>
                                <w:color w:val="FFFFFF" w:themeColor="background1"/>
                              </w:rPr>
                              <w:fldChar w:fldCharType="separate"/>
                            </w:r>
                            <w:r w:rsidRPr="009B6657">
                              <w:rPr>
                                <w:rStyle w:val="Hyperlink"/>
                              </w:rPr>
                              <w:t>Google Colab</w:t>
                            </w:r>
                            <w:r>
                              <w:rPr>
                                <w:color w:val="FFFFFF" w:themeColor="background1"/>
                              </w:rPr>
                              <w:fldChar w:fldCharType="end"/>
                            </w:r>
                            <w:proofErr w:type="spellEnd"/>
                          </w:p>
                          <w:p w14:paraId="18FB3E7D" w14:textId="237C7CDA" w:rsidR="009B6657" w:rsidRPr="009B6657" w:rsidRDefault="002377A5" w:rsidP="004C5106">
                            <w:pPr>
                              <w:rPr>
                                <w:color w:val="FFFFFF" w:themeColor="background1"/>
                              </w:rPr>
                            </w:pPr>
                            <w:hyperlink r:id="rId13" w:history="1">
                              <w:r w:rsidR="009B6657" w:rsidRPr="002377A5">
                                <w:rPr>
                                  <w:rStyle w:val="Hyperlink"/>
                                </w:rPr>
                                <w:t>GitHub</w:t>
                              </w:r>
                            </w:hyperlink>
                          </w:p>
                        </w:txbxContent>
                      </wps:txbx>
                      <wps:bodyPr rot="0" vert="horz" wrap="square" lIns="182880" tIns="182880" rIns="182880" bIns="18288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277830" id="Rectangle 4" o:spid="_x0000_s1031" style="position:absolute;margin-left:-54.1pt;margin-top:492.2pt;width:265.95pt;height:90.65pt;rotation:-360723fd;z-index:-251568128;visibility:visible;mso-wrap-style:square;mso-width-percent:0;mso-height-percent:0;mso-wrap-distance-left:14.4pt;mso-wrap-distance-top:3.6pt;mso-wrap-distance-right:14.4pt;mso-wrap-distance-bottom:3.6pt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" o:allowoverlap="f" fillcolor="#3b3b3b [814]" stroked="f" strokeweight="6pt">
                <v:stroke linestyle="thinThin"/>
                <v:textbox inset="14.4pt,14.4pt,14.4pt,14.4pt">
                  <w:txbxContent>
                    <w:p w14:paraId="796C2A05" w14:textId="4C0A71D2" w:rsidR="0052710A" w:rsidRDefault="005920F1" w:rsidP="004C5106">
                      <w:pPr>
                        <w:rPr>
                          <w:b/>
                          <w:bCs/>
                          <w:caps/>
                          <w:color w:val="FFFFFF" w:themeColor="background1"/>
                          <w:sz w:val="24"/>
                          <w:szCs w:val="24"/>
                          <w:lang w:val="en-US"/>
                        </w:rPr>
                      </w:pPr>
                      <w:r w:rsidRPr="00EA17F7">
                        <w:rPr>
                          <w:b/>
                          <w:bCs/>
                          <w:caps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 xml:space="preserve">Link to solution </w:t>
                      </w:r>
                      <w:r w:rsidRPr="006F6D84">
                        <w:rPr>
                          <w:b/>
                          <w:bCs/>
                          <w:caps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>notebook</w:t>
                      </w:r>
                      <w:r w:rsidR="004C5106" w:rsidRPr="006F6D84">
                        <w:rPr>
                          <w:b/>
                          <w:bCs/>
                          <w:caps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>:</w:t>
                      </w:r>
                    </w:p>
                    <w:proofErr w:type="spellStart"/>
                    <w:p w14:paraId="787B1E1B" w14:textId="32CEC66F" w:rsidR="009B6657" w:rsidRDefault="009B6657" w:rsidP="004C5106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</w:rPr>
                        <w:instrText>HYPERLINK "https://drive.google.com/file/d/1geJoGXNZ3lavZtkXW4lxlCKxqTTORlMt/view?usp=drive_link"</w:instrText>
                      </w:r>
                      <w:r>
                        <w:rPr>
                          <w:color w:val="FFFFFF" w:themeColor="background1"/>
                        </w:rPr>
                      </w:r>
                      <w:r>
                        <w:rPr>
                          <w:color w:val="FFFFFF" w:themeColor="background1"/>
                        </w:rPr>
                        <w:fldChar w:fldCharType="separate"/>
                      </w:r>
                      <w:r w:rsidRPr="009B6657">
                        <w:rPr>
                          <w:rStyle w:val="Hyperlink"/>
                        </w:rPr>
                        <w:t>Google Colab</w:t>
                      </w:r>
                      <w:r>
                        <w:rPr>
                          <w:color w:val="FFFFFF" w:themeColor="background1"/>
                        </w:rPr>
                        <w:fldChar w:fldCharType="end"/>
                      </w:r>
                      <w:proofErr w:type="spellEnd"/>
                    </w:p>
                    <w:p w14:paraId="18FB3E7D" w14:textId="237C7CDA" w:rsidR="009B6657" w:rsidRPr="009B6657" w:rsidRDefault="002377A5" w:rsidP="004C5106">
                      <w:pPr>
                        <w:rPr>
                          <w:color w:val="FFFFFF" w:themeColor="background1"/>
                        </w:rPr>
                      </w:pPr>
                      <w:hyperlink r:id="rId14" w:history="1">
                        <w:r w:rsidR="009B6657" w:rsidRPr="002377A5">
                          <w:rPr>
                            <w:rStyle w:val="Hyperlink"/>
                          </w:rPr>
                          <w:t>GitHub</w:t>
                        </w:r>
                      </w:hyperlink>
                    </w:p>
                  </w:txbxContent>
                </v:textbox>
                <w10:wrap type="square" anchory="page"/>
              </v:rect>
            </w:pict>
          </mc:Fallback>
        </mc:AlternateContent>
      </w:r>
      <w:r w:rsidR="00EA17F7">
        <w:rPr>
          <w:noProof/>
          <w:lang w:eastAsia="zh-CN"/>
        </w:rPr>
        <mc:AlternateContent>
          <mc:Choice Requires="wps">
            <w:drawing>
              <wp:anchor distT="45720" distB="45720" distL="182880" distR="182880" simplePos="0" relativeHeight="251750400" behindDoc="1" locked="1" layoutInCell="1" allowOverlap="0" wp14:anchorId="517ED7D0" wp14:editId="416BD108">
                <wp:simplePos x="0" y="0"/>
                <wp:positionH relativeFrom="column">
                  <wp:posOffset>-450215</wp:posOffset>
                </wp:positionH>
                <wp:positionV relativeFrom="page">
                  <wp:posOffset>2453005</wp:posOffset>
                </wp:positionV>
                <wp:extent cx="3427200" cy="3434400"/>
                <wp:effectExtent l="114300" t="114300" r="116205" b="121920"/>
                <wp:wrapSquare wrapText="bothSides"/>
                <wp:docPr id="7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1372428">
                          <a:off x="0" y="0"/>
                          <a:ext cx="3427200" cy="34344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 w="76200" cmpd="dbl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8695D5" w14:textId="65D32286" w:rsidR="0052710A" w:rsidRDefault="0052710A" w:rsidP="005920F1">
                            <w:pPr>
                              <w:rPr>
                                <w:b/>
                                <w:bCs/>
                                <w:caps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aps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>Part:</w:t>
                            </w:r>
                            <w:r w:rsidR="0004505C">
                              <w:rPr>
                                <w:b/>
                                <w:bCs/>
                                <w:caps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 xml:space="preserve"> 2</w:t>
                            </w:r>
                          </w:p>
                          <w:p w14:paraId="17449C3D" w14:textId="77777777" w:rsidR="0052710A" w:rsidRDefault="0052710A" w:rsidP="005920F1">
                            <w:pPr>
                              <w:rPr>
                                <w:b/>
                                <w:bCs/>
                                <w:caps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65FD9CA" w14:textId="03E0191E" w:rsidR="005920F1" w:rsidRDefault="005920F1" w:rsidP="005920F1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EA17F7">
                              <w:rPr>
                                <w:b/>
                                <w:bCs/>
                                <w:caps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>Author</w:t>
                            </w:r>
                            <w:r w:rsidRPr="00EA17F7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>:</w:t>
                            </w:r>
                            <w:r w:rsidR="00AE7C8E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 xml:space="preserve"> Cyrus KWAN</w:t>
                            </w:r>
                          </w:p>
                          <w:p w14:paraId="0E9C754D" w14:textId="79E24D22" w:rsidR="00ED378A" w:rsidRPr="000A1B17" w:rsidRDefault="00AE7C8E" w:rsidP="00ED378A">
                            <w:r>
                              <w:rPr>
                                <w:b/>
                                <w:bCs/>
                                <w:caps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>Student ID</w:t>
                            </w:r>
                            <w:r w:rsidR="00ED378A" w:rsidRPr="00EA17F7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 xml:space="preserve"> 25466929</w:t>
                            </w:r>
                            <w:r w:rsidR="00ED378A" w:rsidRPr="004C5106">
                              <w:t xml:space="preserve"> </w:t>
                            </w:r>
                          </w:p>
                          <w:p w14:paraId="7632E7A2" w14:textId="77777777" w:rsidR="005920F1" w:rsidRPr="004C5106" w:rsidRDefault="005920F1" w:rsidP="005920F1">
                            <w:pPr>
                              <w:rPr>
                                <w:cap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9ED161C" w14:textId="77777777" w:rsidR="005920F1" w:rsidRDefault="005920F1" w:rsidP="005920F1">
                            <w:pPr>
                              <w:rPr>
                                <w:cap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614BDC4" w14:textId="0E79E4E6" w:rsidR="005920F1" w:rsidRPr="0023779A" w:rsidRDefault="005920F1" w:rsidP="005920F1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23779A">
                              <w:rPr>
                                <w:b/>
                                <w:bCs/>
                                <w:caps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>Date:</w:t>
                            </w:r>
                            <w:r w:rsidR="0023779A" w:rsidRPr="0023779A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 xml:space="preserve"> 30 SEPTEMBER</w:t>
                            </w:r>
                          </w:p>
                          <w:p w14:paraId="3775E526" w14:textId="54C0C92A" w:rsidR="005920F1" w:rsidRPr="004C5106" w:rsidRDefault="005920F1" w:rsidP="005920F1">
                            <w:pPr>
                              <w:rPr>
                                <w:cap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0E4A664" w14:textId="46FDEFC6" w:rsidR="005920F1" w:rsidRPr="00EA17F7" w:rsidRDefault="005920F1" w:rsidP="005920F1">
                            <w:pPr>
                              <w:rPr>
                                <w:b/>
                                <w:bCs/>
                                <w:caps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A17F7">
                              <w:rPr>
                                <w:b/>
                                <w:bCs/>
                                <w:caps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>Semester:</w:t>
                            </w:r>
                            <w:r w:rsidR="00FD4738">
                              <w:rPr>
                                <w:b/>
                                <w:bCs/>
                                <w:caps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FD4738" w:rsidRPr="00FD4738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>Spring</w:t>
                            </w:r>
                          </w:p>
                          <w:p w14:paraId="12828A0C" w14:textId="77777777" w:rsidR="008C264E" w:rsidRPr="00EA17F7" w:rsidRDefault="008C264E" w:rsidP="005920F1">
                            <w:pPr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ED01E06" w14:textId="4C56592D" w:rsidR="005920F1" w:rsidRPr="00EA17F7" w:rsidRDefault="005920F1" w:rsidP="005920F1">
                            <w:pPr>
                              <w:rPr>
                                <w:b/>
                                <w:bCs/>
                                <w:caps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A17F7">
                              <w:rPr>
                                <w:b/>
                                <w:bCs/>
                                <w:caps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>Year:</w:t>
                            </w:r>
                            <w:r w:rsidR="00FD4738">
                              <w:rPr>
                                <w:b/>
                                <w:bCs/>
                                <w:caps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FD4738" w:rsidRPr="00FD4738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>2024</w:t>
                            </w:r>
                          </w:p>
                          <w:p w14:paraId="15C5198E" w14:textId="77777777" w:rsidR="005920F1" w:rsidRDefault="005920F1" w:rsidP="005920F1"/>
                          <w:p w14:paraId="311CA1E6" w14:textId="6ADE82DB" w:rsidR="005920F1" w:rsidRDefault="005920F1" w:rsidP="005920F1">
                            <w:pPr>
                              <w:rPr>
                                <w:caps/>
                                <w:color w:val="FFFFFF" w:themeColor="background1"/>
                                <w:sz w:val="28"/>
                                <w:lang w:val="en-US"/>
                              </w:rPr>
                            </w:pPr>
                          </w:p>
                          <w:p w14:paraId="754EF415" w14:textId="57E5709C" w:rsidR="004A22F8" w:rsidRPr="004A22F8" w:rsidRDefault="004A22F8" w:rsidP="005920F1">
                            <w:pPr>
                              <w:rPr>
                                <w:b/>
                                <w:bCs/>
                                <w:caps/>
                                <w:color w:val="FFFFFF" w:themeColor="background1"/>
                                <w:sz w:val="20"/>
                                <w:szCs w:val="16"/>
                                <w:lang w:val="en-US"/>
                              </w:rPr>
                            </w:pPr>
                            <w:r w:rsidRPr="004A22F8">
                              <w:rPr>
                                <w:b/>
                                <w:bCs/>
                                <w:caps/>
                                <w:color w:val="FFFFFF" w:themeColor="background1"/>
                                <w:sz w:val="20"/>
                                <w:szCs w:val="16"/>
                                <w:lang w:val="en-US"/>
                              </w:rPr>
                              <w:t>University of Technology Sydney</w:t>
                            </w:r>
                          </w:p>
                        </w:txbxContent>
                      </wps:txbx>
                      <wps:bodyPr rot="0" vert="horz" wrap="square" lIns="182880" tIns="182880" rIns="182880" bIns="18288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7ED7D0" id="_x0000_s1032" style="position:absolute;margin-left:-35.45pt;margin-top:193.15pt;width:269.85pt;height:270.45pt;rotation:-248569fd;z-index:-251566080;visibility:visible;mso-wrap-style:square;mso-width-percent:0;mso-height-percent:0;mso-wrap-distance-left:14.4pt;mso-wrap-distance-top:3.6pt;mso-wrap-distance-right:14.4pt;mso-wrap-distance-bottom:3.6pt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" o:allowoverlap="f" fillcolor="#3b3b3b [814]" stroked="f" strokeweight="6pt">
                <v:stroke linestyle="thinThin"/>
                <v:textbox inset="14.4pt,14.4pt,14.4pt,14.4pt">
                  <w:txbxContent>
                    <w:p w14:paraId="728695D5" w14:textId="65D32286" w:rsidR="0052710A" w:rsidRDefault="0052710A" w:rsidP="005920F1">
                      <w:pPr>
                        <w:rPr>
                          <w:b/>
                          <w:bCs/>
                          <w:caps/>
                          <w:color w:val="FFFFFF" w:themeColor="background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caps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>Part:</w:t>
                      </w:r>
                      <w:r w:rsidR="0004505C">
                        <w:rPr>
                          <w:b/>
                          <w:bCs/>
                          <w:caps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 xml:space="preserve"> 2</w:t>
                      </w:r>
                    </w:p>
                    <w:p w14:paraId="17449C3D" w14:textId="77777777" w:rsidR="0052710A" w:rsidRDefault="0052710A" w:rsidP="005920F1">
                      <w:pPr>
                        <w:rPr>
                          <w:b/>
                          <w:bCs/>
                          <w:caps/>
                          <w:color w:val="FFFFFF" w:themeColor="background1"/>
                          <w:sz w:val="24"/>
                          <w:szCs w:val="24"/>
                          <w:lang w:val="en-US"/>
                        </w:rPr>
                      </w:pPr>
                    </w:p>
                    <w:p w14:paraId="165FD9CA" w14:textId="03E0191E" w:rsidR="005920F1" w:rsidRDefault="005920F1" w:rsidP="005920F1">
                      <w:pPr>
                        <w:rPr>
                          <w:color w:val="FFFFFF" w:themeColor="background1"/>
                        </w:rPr>
                      </w:pPr>
                      <w:r w:rsidRPr="00EA17F7">
                        <w:rPr>
                          <w:b/>
                          <w:bCs/>
                          <w:caps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>Author</w:t>
                      </w:r>
                      <w:r w:rsidRPr="00EA17F7">
                        <w:rPr>
                          <w:caps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>:</w:t>
                      </w:r>
                      <w:r w:rsidR="00AE7C8E">
                        <w:rPr>
                          <w:caps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 xml:space="preserve"> Cyrus KWAN</w:t>
                      </w:r>
                    </w:p>
                    <w:p w14:paraId="0E9C754D" w14:textId="79E24D22" w:rsidR="00ED378A" w:rsidRPr="000A1B17" w:rsidRDefault="00AE7C8E" w:rsidP="00ED378A">
                      <w:r>
                        <w:rPr>
                          <w:b/>
                          <w:bCs/>
                          <w:caps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>Student ID</w:t>
                      </w:r>
                      <w:r w:rsidR="00ED378A" w:rsidRPr="00EA17F7">
                        <w:rPr>
                          <w:caps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>:</w:t>
                      </w:r>
                      <w:r>
                        <w:rPr>
                          <w:caps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 xml:space="preserve"> 25466929</w:t>
                      </w:r>
                      <w:r w:rsidR="00ED378A" w:rsidRPr="004C5106">
                        <w:t xml:space="preserve"> </w:t>
                      </w:r>
                    </w:p>
                    <w:p w14:paraId="7632E7A2" w14:textId="77777777" w:rsidR="005920F1" w:rsidRPr="004C5106" w:rsidRDefault="005920F1" w:rsidP="005920F1">
                      <w:pPr>
                        <w:rPr>
                          <w:cap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</w:p>
                    <w:p w14:paraId="19ED161C" w14:textId="77777777" w:rsidR="005920F1" w:rsidRDefault="005920F1" w:rsidP="005920F1">
                      <w:pPr>
                        <w:rPr>
                          <w:cap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</w:p>
                    <w:p w14:paraId="3614BDC4" w14:textId="0E79E4E6" w:rsidR="005920F1" w:rsidRPr="0023779A" w:rsidRDefault="005920F1" w:rsidP="005920F1">
                      <w:pPr>
                        <w:rPr>
                          <w:sz w:val="24"/>
                          <w:szCs w:val="24"/>
                        </w:rPr>
                      </w:pPr>
                      <w:r w:rsidRPr="0023779A">
                        <w:rPr>
                          <w:b/>
                          <w:bCs/>
                          <w:caps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>Date:</w:t>
                      </w:r>
                      <w:r w:rsidR="0023779A" w:rsidRPr="0023779A">
                        <w:rPr>
                          <w:caps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 xml:space="preserve"> 30 SEPTEMBER</w:t>
                      </w:r>
                    </w:p>
                    <w:p w14:paraId="3775E526" w14:textId="54C0C92A" w:rsidR="005920F1" w:rsidRPr="004C5106" w:rsidRDefault="005920F1" w:rsidP="005920F1">
                      <w:pPr>
                        <w:rPr>
                          <w:cap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</w:p>
                    <w:p w14:paraId="40E4A664" w14:textId="46FDEFC6" w:rsidR="005920F1" w:rsidRPr="00EA17F7" w:rsidRDefault="005920F1" w:rsidP="005920F1">
                      <w:pPr>
                        <w:rPr>
                          <w:b/>
                          <w:bCs/>
                          <w:caps/>
                          <w:color w:val="FFFFFF" w:themeColor="background1"/>
                          <w:sz w:val="24"/>
                          <w:szCs w:val="24"/>
                          <w:lang w:val="en-US"/>
                        </w:rPr>
                      </w:pPr>
                      <w:r w:rsidRPr="00EA17F7">
                        <w:rPr>
                          <w:b/>
                          <w:bCs/>
                          <w:caps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>Semester:</w:t>
                      </w:r>
                      <w:r w:rsidR="00FD4738">
                        <w:rPr>
                          <w:b/>
                          <w:bCs/>
                          <w:caps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FD4738" w:rsidRPr="00FD4738">
                        <w:rPr>
                          <w:caps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>Spring</w:t>
                      </w:r>
                    </w:p>
                    <w:p w14:paraId="12828A0C" w14:textId="77777777" w:rsidR="008C264E" w:rsidRPr="00EA17F7" w:rsidRDefault="008C264E" w:rsidP="005920F1">
                      <w:pPr>
                        <w:rPr>
                          <w:caps/>
                          <w:color w:val="FFFFFF" w:themeColor="background1"/>
                          <w:sz w:val="24"/>
                          <w:szCs w:val="24"/>
                          <w:lang w:val="en-US"/>
                        </w:rPr>
                      </w:pPr>
                    </w:p>
                    <w:p w14:paraId="1ED01E06" w14:textId="4C56592D" w:rsidR="005920F1" w:rsidRPr="00EA17F7" w:rsidRDefault="005920F1" w:rsidP="005920F1">
                      <w:pPr>
                        <w:rPr>
                          <w:b/>
                          <w:bCs/>
                          <w:caps/>
                          <w:color w:val="FFFFFF" w:themeColor="background1"/>
                          <w:sz w:val="24"/>
                          <w:szCs w:val="24"/>
                          <w:lang w:val="en-US"/>
                        </w:rPr>
                      </w:pPr>
                      <w:r w:rsidRPr="00EA17F7">
                        <w:rPr>
                          <w:b/>
                          <w:bCs/>
                          <w:caps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>Year:</w:t>
                      </w:r>
                      <w:r w:rsidR="00FD4738">
                        <w:rPr>
                          <w:b/>
                          <w:bCs/>
                          <w:caps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FD4738" w:rsidRPr="00FD4738">
                        <w:rPr>
                          <w:caps/>
                          <w:color w:val="FFFFFF" w:themeColor="background1"/>
                          <w:sz w:val="24"/>
                          <w:szCs w:val="24"/>
                          <w:lang w:val="en-US"/>
                        </w:rPr>
                        <w:t>2024</w:t>
                      </w:r>
                    </w:p>
                    <w:p w14:paraId="15C5198E" w14:textId="77777777" w:rsidR="005920F1" w:rsidRDefault="005920F1" w:rsidP="005920F1"/>
                    <w:p w14:paraId="311CA1E6" w14:textId="6ADE82DB" w:rsidR="005920F1" w:rsidRDefault="005920F1" w:rsidP="005920F1">
                      <w:pPr>
                        <w:rPr>
                          <w:caps/>
                          <w:color w:val="FFFFFF" w:themeColor="background1"/>
                          <w:sz w:val="28"/>
                          <w:lang w:val="en-US"/>
                        </w:rPr>
                      </w:pPr>
                    </w:p>
                    <w:p w14:paraId="754EF415" w14:textId="57E5709C" w:rsidR="004A22F8" w:rsidRPr="004A22F8" w:rsidRDefault="004A22F8" w:rsidP="005920F1">
                      <w:pPr>
                        <w:rPr>
                          <w:b/>
                          <w:bCs/>
                          <w:caps/>
                          <w:color w:val="FFFFFF" w:themeColor="background1"/>
                          <w:sz w:val="20"/>
                          <w:szCs w:val="16"/>
                          <w:lang w:val="en-US"/>
                        </w:rPr>
                      </w:pPr>
                      <w:r w:rsidRPr="004A22F8">
                        <w:rPr>
                          <w:b/>
                          <w:bCs/>
                          <w:caps/>
                          <w:color w:val="FFFFFF" w:themeColor="background1"/>
                          <w:sz w:val="20"/>
                          <w:szCs w:val="16"/>
                          <w:lang w:val="en-US"/>
                        </w:rPr>
                        <w:t>University of Technology Sydney</w:t>
                      </w:r>
                    </w:p>
                  </w:txbxContent>
                </v:textbox>
                <w10:wrap type="square" anchory="page"/>
                <w10:anchorlock/>
              </v:rect>
            </w:pict>
          </mc:Fallback>
        </mc:AlternateContent>
      </w:r>
      <w:r w:rsidR="007D606A" w:rsidRPr="007D606A">
        <w:br w:type="page"/>
      </w:r>
    </w:p>
    <w:bookmarkStart w:id="2" w:name="_Toc178615334" w:displacedByCustomXml="next"/>
    <w:sdt>
      <w:sdtPr>
        <w:rPr>
          <w:rFonts w:asciiTheme="minorHAnsi" w:eastAsiaTheme="minorHAnsi" w:hAnsiTheme="minorHAnsi" w:cstheme="minorBidi"/>
          <w:bCs w:val="0"/>
          <w:color w:val="auto"/>
          <w:sz w:val="18"/>
          <w:szCs w:val="22"/>
          <w:lang w:eastAsia="en-US"/>
        </w:rPr>
        <w:id w:val="201826729"/>
        <w:docPartObj>
          <w:docPartGallery w:val="Table of Contents"/>
          <w:docPartUnique/>
        </w:docPartObj>
      </w:sdtPr>
      <w:sdtEndPr>
        <w:rPr>
          <w:rFonts w:ascii="Calibri" w:hAnsi="Calibri"/>
          <w:b/>
          <w:noProof/>
        </w:rPr>
      </w:sdtEndPr>
      <w:sdtContent>
        <w:p w14:paraId="7B9CEA37" w14:textId="6FD5A98D" w:rsidR="00530229" w:rsidRDefault="004A22F8">
          <w:pPr>
            <w:pStyle w:val="TOCHeading"/>
          </w:pPr>
          <w:r>
            <w:t xml:space="preserve">Table of </w:t>
          </w:r>
          <w:r w:rsidR="00530229">
            <w:t>Contents</w:t>
          </w:r>
          <w:bookmarkEnd w:id="2"/>
        </w:p>
        <w:p w14:paraId="28C4C9AB" w14:textId="7F87F478" w:rsidR="00673E59" w:rsidRDefault="00530229">
          <w:pPr>
            <w:pStyle w:val="TOC1"/>
            <w:rPr>
              <w:rFonts w:asciiTheme="minorHAnsi" w:eastAsiaTheme="minorEastAsia" w:hAnsiTheme="minorHAnsi"/>
              <w:b w:val="0"/>
              <w:kern w:val="2"/>
              <w:sz w:val="24"/>
              <w:szCs w:val="24"/>
              <w:lang w:eastAsia="zh-TW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615334" w:history="1">
            <w:r w:rsidR="00673E59" w:rsidRPr="008130F8">
              <w:rPr>
                <w:rStyle w:val="Hyperlink"/>
              </w:rPr>
              <w:t>Table of Contents</w:t>
            </w:r>
            <w:r w:rsidR="00673E59">
              <w:rPr>
                <w:webHidden/>
              </w:rPr>
              <w:tab/>
            </w:r>
            <w:r w:rsidR="00673E59">
              <w:rPr>
                <w:webHidden/>
              </w:rPr>
              <w:fldChar w:fldCharType="begin"/>
            </w:r>
            <w:r w:rsidR="00673E59">
              <w:rPr>
                <w:webHidden/>
              </w:rPr>
              <w:instrText xml:space="preserve"> PAGEREF _Toc178615334 \h </w:instrText>
            </w:r>
            <w:r w:rsidR="00673E59">
              <w:rPr>
                <w:webHidden/>
              </w:rPr>
            </w:r>
            <w:r w:rsidR="00673E59">
              <w:rPr>
                <w:webHidden/>
              </w:rPr>
              <w:fldChar w:fldCharType="separate"/>
            </w:r>
            <w:r w:rsidR="000A7EAB">
              <w:rPr>
                <w:webHidden/>
              </w:rPr>
              <w:t>2</w:t>
            </w:r>
            <w:r w:rsidR="00673E59">
              <w:rPr>
                <w:webHidden/>
              </w:rPr>
              <w:fldChar w:fldCharType="end"/>
            </w:r>
          </w:hyperlink>
        </w:p>
        <w:p w14:paraId="20795DEB" w14:textId="0FCF29D5" w:rsidR="00673E59" w:rsidRDefault="00673E59">
          <w:pPr>
            <w:pStyle w:val="TOC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zh-TW"/>
              <w14:ligatures w14:val="standardContextual"/>
            </w:rPr>
          </w:pPr>
          <w:hyperlink w:anchor="_Toc178615335" w:history="1">
            <w:r w:rsidRPr="008130F8">
              <w:rPr>
                <w:rStyle w:val="Hyperlink"/>
                <w:noProof/>
              </w:rPr>
              <w:t>Summary or Executive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_Toc178615335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EA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4CE12" w14:textId="0C16967C" w:rsidR="00673E59" w:rsidRDefault="00673E59">
          <w:pPr>
            <w:pStyle w:val="TOC3"/>
            <w:rPr>
              <w:rFonts w:asciiTheme="minorHAnsi" w:eastAsiaTheme="minorEastAsia" w:hAnsiTheme="minorHAnsi"/>
              <w:kern w:val="2"/>
              <w:sz w:val="24"/>
              <w:szCs w:val="24"/>
              <w:lang w:eastAsia="zh-TW"/>
              <w14:ligatures w14:val="standardContextual"/>
            </w:rPr>
          </w:pPr>
          <w:hyperlink w:anchor="_Toc178615336" w:history="1">
            <w:r w:rsidRPr="008130F8">
              <w:rPr>
                <w:rStyle w:val="Hyperlink"/>
              </w:rPr>
              <w:t>Purpose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_Toc178615336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7EAB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832703E" w14:textId="2DECFCC2" w:rsidR="00673E59" w:rsidRDefault="00673E59">
          <w:pPr>
            <w:pStyle w:val="TOC3"/>
            <w:rPr>
              <w:rFonts w:asciiTheme="minorHAnsi" w:eastAsiaTheme="minorEastAsia" w:hAnsiTheme="minorHAnsi"/>
              <w:kern w:val="2"/>
              <w:sz w:val="24"/>
              <w:szCs w:val="24"/>
              <w:lang w:eastAsia="zh-TW"/>
              <w14:ligatures w14:val="standardContextual"/>
            </w:rPr>
          </w:pPr>
          <w:hyperlink w:anchor="_Toc178615337" w:history="1">
            <w:r w:rsidRPr="008130F8">
              <w:rPr>
                <w:rStyle w:val="Hyperlink"/>
              </w:rPr>
              <w:t>Techniques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_Toc178615337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7EAB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208BCFC" w14:textId="3B4E6F0A" w:rsidR="00673E59" w:rsidRDefault="00673E59">
          <w:pPr>
            <w:pStyle w:val="TOC3"/>
            <w:rPr>
              <w:rFonts w:asciiTheme="minorHAnsi" w:eastAsiaTheme="minorEastAsia" w:hAnsiTheme="minorHAnsi"/>
              <w:kern w:val="2"/>
              <w:sz w:val="24"/>
              <w:szCs w:val="24"/>
              <w:lang w:eastAsia="zh-TW"/>
              <w14:ligatures w14:val="standardContextual"/>
            </w:rPr>
          </w:pPr>
          <w:hyperlink w:anchor="_Toc178615338" w:history="1">
            <w:r w:rsidRPr="008130F8">
              <w:rPr>
                <w:rStyle w:val="Hyperlink"/>
              </w:rPr>
              <w:t>Findings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_Toc178615338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7EAB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446EDD0" w14:textId="57C90A03" w:rsidR="00673E59" w:rsidRDefault="00673E59">
          <w:pPr>
            <w:pStyle w:val="TOC3"/>
            <w:rPr>
              <w:rFonts w:asciiTheme="minorHAnsi" w:eastAsiaTheme="minorEastAsia" w:hAnsiTheme="minorHAnsi"/>
              <w:kern w:val="2"/>
              <w:sz w:val="24"/>
              <w:szCs w:val="24"/>
              <w:lang w:eastAsia="zh-TW"/>
              <w14:ligatures w14:val="standardContextual"/>
            </w:rPr>
          </w:pPr>
          <w:hyperlink w:anchor="_Toc178615339" w:history="1">
            <w:r w:rsidRPr="008130F8">
              <w:rPr>
                <w:rStyle w:val="Hyperlink"/>
              </w:rPr>
              <w:t>Conclusion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_Toc178615339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7EAB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01DE502" w14:textId="36F8389A" w:rsidR="00673E59" w:rsidRDefault="00673E59">
          <w:pPr>
            <w:pStyle w:val="TOC3"/>
            <w:rPr>
              <w:rFonts w:asciiTheme="minorHAnsi" w:eastAsiaTheme="minorEastAsia" w:hAnsiTheme="minorHAnsi"/>
              <w:kern w:val="2"/>
              <w:sz w:val="24"/>
              <w:szCs w:val="24"/>
              <w:lang w:eastAsia="zh-TW"/>
              <w14:ligatures w14:val="standardContextual"/>
            </w:rPr>
          </w:pPr>
          <w:hyperlink w:anchor="_Toc178615340" w:history="1">
            <w:r w:rsidRPr="008130F8">
              <w:rPr>
                <w:rStyle w:val="Hyperlink"/>
              </w:rPr>
              <w:t>Recommendation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_Toc178615340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7EAB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5E74A28" w14:textId="7AF32C1B" w:rsidR="00673E59" w:rsidRDefault="00673E59">
          <w:pPr>
            <w:pStyle w:val="TOC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zh-TW"/>
              <w14:ligatures w14:val="standardContextual"/>
            </w:rPr>
          </w:pPr>
          <w:hyperlink w:anchor="_Toc178615341" w:history="1">
            <w:r w:rsidRPr="008130F8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_Toc178615341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EA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49E80" w14:textId="5DBD9DD5" w:rsidR="00673E59" w:rsidRDefault="00673E59">
          <w:pPr>
            <w:pStyle w:val="TOC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zh-TW"/>
              <w14:ligatures w14:val="standardContextual"/>
            </w:rPr>
          </w:pPr>
          <w:hyperlink w:anchor="_Toc178615342" w:history="1">
            <w:r w:rsidRPr="008130F8">
              <w:rPr>
                <w:rStyle w:val="Hyperlink"/>
                <w:noProof/>
              </w:rPr>
              <w:t>Report Body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_Toc178615342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EA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1504B" w14:textId="5D737D12" w:rsidR="00673E59" w:rsidRDefault="00673E59">
          <w:pPr>
            <w:pStyle w:val="TOC3"/>
            <w:rPr>
              <w:rFonts w:asciiTheme="minorHAnsi" w:eastAsiaTheme="minorEastAsia" w:hAnsiTheme="minorHAnsi"/>
              <w:kern w:val="2"/>
              <w:sz w:val="24"/>
              <w:szCs w:val="24"/>
              <w:lang w:eastAsia="zh-TW"/>
              <w14:ligatures w14:val="standardContextual"/>
            </w:rPr>
          </w:pPr>
          <w:hyperlink w:anchor="_Toc178615343" w:history="1">
            <w:r w:rsidRPr="008130F8">
              <w:rPr>
                <w:rStyle w:val="Hyperlink"/>
              </w:rPr>
              <w:t>Methods/AI techniques used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_Toc178615343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7EAB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A422523" w14:textId="2476BC4D" w:rsidR="00673E59" w:rsidRDefault="00673E59">
          <w:pPr>
            <w:pStyle w:val="TOC3"/>
            <w:rPr>
              <w:rFonts w:asciiTheme="minorHAnsi" w:eastAsiaTheme="minorEastAsia" w:hAnsiTheme="minorHAnsi"/>
              <w:kern w:val="2"/>
              <w:sz w:val="24"/>
              <w:szCs w:val="24"/>
              <w:lang w:eastAsia="zh-TW"/>
              <w14:ligatures w14:val="standardContextual"/>
            </w:rPr>
          </w:pPr>
          <w:hyperlink w:anchor="_Toc178615344" w:history="1">
            <w:r w:rsidRPr="008130F8">
              <w:rPr>
                <w:rStyle w:val="Hyperlink"/>
              </w:rPr>
              <w:t>Implementation of AI techniques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_Toc178615344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7EAB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6978C07" w14:textId="1BC8DDE4" w:rsidR="00673E59" w:rsidRDefault="00673E59">
          <w:pPr>
            <w:pStyle w:val="TOC3"/>
            <w:rPr>
              <w:rFonts w:asciiTheme="minorHAnsi" w:eastAsiaTheme="minorEastAsia" w:hAnsiTheme="minorHAnsi"/>
              <w:kern w:val="2"/>
              <w:sz w:val="24"/>
              <w:szCs w:val="24"/>
              <w:lang w:eastAsia="zh-TW"/>
              <w14:ligatures w14:val="standardContextual"/>
            </w:rPr>
          </w:pPr>
          <w:hyperlink w:anchor="_Toc178615345" w:history="1">
            <w:r w:rsidRPr="008130F8">
              <w:rPr>
                <w:rStyle w:val="Hyperlink"/>
              </w:rPr>
              <w:t>Comparisons of different AI techniques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_Toc178615345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7EAB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6EE3B9FD" w14:textId="6E6D72F4" w:rsidR="00673E59" w:rsidRDefault="00673E59">
          <w:pPr>
            <w:pStyle w:val="TOC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zh-TW"/>
              <w14:ligatures w14:val="standardContextual"/>
            </w:rPr>
          </w:pPr>
          <w:hyperlink w:anchor="_Toc178615346" w:history="1">
            <w:r w:rsidRPr="008130F8">
              <w:rPr>
                <w:rStyle w:val="Hyperlink"/>
                <w:noProof/>
              </w:rPr>
              <w:t>Conclusions and Recommendations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_Toc178615346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EA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309C2" w14:textId="663F86DF" w:rsidR="00673E59" w:rsidRDefault="00673E59">
          <w:pPr>
            <w:pStyle w:val="TOC3"/>
            <w:rPr>
              <w:rFonts w:asciiTheme="minorHAnsi" w:eastAsiaTheme="minorEastAsia" w:hAnsiTheme="minorHAnsi"/>
              <w:kern w:val="2"/>
              <w:sz w:val="24"/>
              <w:szCs w:val="24"/>
              <w:lang w:eastAsia="zh-TW"/>
              <w14:ligatures w14:val="standardContextual"/>
            </w:rPr>
          </w:pPr>
          <w:hyperlink w:anchor="_Toc178615347" w:history="1">
            <w:r w:rsidRPr="008130F8">
              <w:rPr>
                <w:rStyle w:val="Hyperlink"/>
              </w:rPr>
              <w:t>Conclusion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_Toc178615347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7EAB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3F7A3237" w14:textId="011BE449" w:rsidR="00673E59" w:rsidRDefault="00673E59">
          <w:pPr>
            <w:pStyle w:val="TOC3"/>
            <w:rPr>
              <w:rFonts w:asciiTheme="minorHAnsi" w:eastAsiaTheme="minorEastAsia" w:hAnsiTheme="minorHAnsi"/>
              <w:kern w:val="2"/>
              <w:sz w:val="24"/>
              <w:szCs w:val="24"/>
              <w:lang w:eastAsia="zh-TW"/>
              <w14:ligatures w14:val="standardContextual"/>
            </w:rPr>
          </w:pPr>
          <w:hyperlink w:anchor="_Toc178615348" w:history="1">
            <w:r w:rsidRPr="008130F8">
              <w:rPr>
                <w:rStyle w:val="Hyperlink"/>
              </w:rPr>
              <w:t>Recommendation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_Toc178615348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7EAB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4DE5408C" w14:textId="06498DEB" w:rsidR="00673E59" w:rsidRDefault="00673E59">
          <w:pPr>
            <w:pStyle w:val="TOC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zh-TW"/>
              <w14:ligatures w14:val="standardContextual"/>
            </w:rPr>
          </w:pPr>
          <w:hyperlink w:anchor="_Toc178615349" w:history="1">
            <w:r w:rsidRPr="008130F8">
              <w:rPr>
                <w:rStyle w:val="Hyperlink"/>
                <w:noProof/>
              </w:rPr>
              <w:t>List of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_Toc178615349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EA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A0928" w14:textId="08B8571B" w:rsidR="00673E59" w:rsidRDefault="00673E59">
          <w:pPr>
            <w:pStyle w:val="TOC2"/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zh-TW"/>
              <w14:ligatures w14:val="standardContextual"/>
            </w:rPr>
          </w:pPr>
          <w:hyperlink w:anchor="_Toc178615350" w:history="1">
            <w:r w:rsidRPr="008130F8">
              <w:rPr>
                <w:rStyle w:val="Hyperlink"/>
                <w:noProof/>
              </w:rPr>
              <w:t>Individual reflection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_Toc178615350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EA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E3C9E" w14:textId="477888F1" w:rsidR="00673E59" w:rsidRDefault="00673E59">
          <w:pPr>
            <w:pStyle w:val="TOC3"/>
            <w:rPr>
              <w:rFonts w:asciiTheme="minorHAnsi" w:eastAsiaTheme="minorEastAsia" w:hAnsiTheme="minorHAnsi"/>
              <w:kern w:val="2"/>
              <w:sz w:val="24"/>
              <w:szCs w:val="24"/>
              <w:lang w:eastAsia="zh-TW"/>
              <w14:ligatures w14:val="standardContextual"/>
            </w:rPr>
          </w:pPr>
          <w:hyperlink w:anchor="_Toc178615351" w:history="1">
            <w:r w:rsidRPr="008130F8">
              <w:rPr>
                <w:rStyle w:val="Hyperlink"/>
              </w:rPr>
              <w:t>Planning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_Toc178615351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7EAB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57184141" w14:textId="508C48AA" w:rsidR="00673E59" w:rsidRDefault="00673E59">
          <w:pPr>
            <w:pStyle w:val="TOC3"/>
            <w:rPr>
              <w:rFonts w:asciiTheme="minorHAnsi" w:eastAsiaTheme="minorEastAsia" w:hAnsiTheme="minorHAnsi"/>
              <w:kern w:val="2"/>
              <w:sz w:val="24"/>
              <w:szCs w:val="24"/>
              <w:lang w:eastAsia="zh-TW"/>
              <w14:ligatures w14:val="standardContextual"/>
            </w:rPr>
          </w:pPr>
          <w:hyperlink w:anchor="_Toc178615352" w:history="1">
            <w:r w:rsidRPr="008130F8">
              <w:rPr>
                <w:rStyle w:val="Hyperlink"/>
              </w:rPr>
              <w:t>Learnings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_Toc178615352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7EAB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588C3BDE" w14:textId="3368C352" w:rsidR="00673E59" w:rsidRDefault="00673E59">
          <w:pPr>
            <w:pStyle w:val="TOC3"/>
            <w:rPr>
              <w:rFonts w:asciiTheme="minorHAnsi" w:eastAsiaTheme="minorEastAsia" w:hAnsiTheme="minorHAnsi"/>
              <w:kern w:val="2"/>
              <w:sz w:val="24"/>
              <w:szCs w:val="24"/>
              <w:lang w:eastAsia="zh-TW"/>
              <w14:ligatures w14:val="standardContextual"/>
            </w:rPr>
          </w:pPr>
          <w:hyperlink w:anchor="_Toc178615353" w:history="1">
            <w:r w:rsidRPr="008130F8">
              <w:rPr>
                <w:rStyle w:val="Hyperlink"/>
              </w:rPr>
              <w:t>Challenges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_Toc178615353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7EAB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16E1AB03" w14:textId="5CCE30E8" w:rsidR="00673E59" w:rsidRDefault="00673E59">
          <w:pPr>
            <w:pStyle w:val="TOC3"/>
            <w:rPr>
              <w:rFonts w:asciiTheme="minorHAnsi" w:eastAsiaTheme="minorEastAsia" w:hAnsiTheme="minorHAnsi"/>
              <w:kern w:val="2"/>
              <w:sz w:val="24"/>
              <w:szCs w:val="24"/>
              <w:lang w:eastAsia="zh-TW"/>
              <w14:ligatures w14:val="standardContextual"/>
            </w:rPr>
          </w:pPr>
          <w:hyperlink w:anchor="_Toc178615354" w:history="1">
            <w:r w:rsidRPr="008130F8">
              <w:rPr>
                <w:rStyle w:val="Hyperlink"/>
              </w:rPr>
              <w:t>Limitations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_Toc178615354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7EAB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6A6A5320" w14:textId="750B8296" w:rsidR="00673E59" w:rsidRDefault="00673E59">
          <w:pPr>
            <w:pStyle w:val="TOC3"/>
            <w:rPr>
              <w:rFonts w:asciiTheme="minorHAnsi" w:eastAsiaTheme="minorEastAsia" w:hAnsiTheme="minorHAnsi"/>
              <w:kern w:val="2"/>
              <w:sz w:val="24"/>
              <w:szCs w:val="24"/>
              <w:lang w:eastAsia="zh-TW"/>
              <w14:ligatures w14:val="standardContextual"/>
            </w:rPr>
          </w:pPr>
          <w:hyperlink w:anchor="_Toc178615355" w:history="1">
            <w:r w:rsidRPr="008130F8">
              <w:rPr>
                <w:rStyle w:val="Hyperlink"/>
              </w:rPr>
              <w:t>Future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_Toc178615355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A7EAB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4DD22BE0" w14:textId="0C03E5F1" w:rsidR="00530229" w:rsidRDefault="00530229">
          <w:r>
            <w:rPr>
              <w:b/>
              <w:bCs/>
              <w:noProof/>
            </w:rPr>
            <w:fldChar w:fldCharType="end"/>
          </w:r>
        </w:p>
      </w:sdtContent>
    </w:sdt>
    <w:p w14:paraId="5AB5A123" w14:textId="6789EB4D" w:rsidR="00530229" w:rsidRPr="00530229" w:rsidRDefault="00530229">
      <w:pPr>
        <w:spacing w:before="80" w:after="80"/>
        <w:rPr>
          <w:rFonts w:cs="Calibri"/>
          <w:color w:val="A6A6A6" w:themeColor="background1" w:themeShade="A6"/>
        </w:rPr>
      </w:pPr>
    </w:p>
    <w:p w14:paraId="3114D013" w14:textId="067F4059" w:rsidR="00530229" w:rsidRPr="004A22F8" w:rsidRDefault="00530229">
      <w:pPr>
        <w:spacing w:before="80" w:after="80"/>
        <w:rPr>
          <w:rFonts w:cs="Calibri"/>
          <w:color w:val="A6A6A6" w:themeColor="background1" w:themeShade="A6"/>
        </w:rPr>
      </w:pPr>
    </w:p>
    <w:p w14:paraId="5AD448D5" w14:textId="1CFAFD8E" w:rsidR="00530229" w:rsidRPr="004A22F8" w:rsidRDefault="00530229">
      <w:pPr>
        <w:spacing w:before="80" w:after="80"/>
        <w:rPr>
          <w:rFonts w:cs="Calibri"/>
          <w:color w:val="A6A6A6" w:themeColor="background1" w:themeShade="A6"/>
        </w:rPr>
      </w:pPr>
    </w:p>
    <w:p w14:paraId="63DDF2D2" w14:textId="54B95202" w:rsidR="00530229" w:rsidRPr="004A22F8" w:rsidRDefault="00530229">
      <w:pPr>
        <w:spacing w:before="80" w:after="80"/>
        <w:rPr>
          <w:rFonts w:cs="Calibri"/>
          <w:color w:val="A6A6A6" w:themeColor="background1" w:themeShade="A6"/>
        </w:rPr>
      </w:pPr>
    </w:p>
    <w:p w14:paraId="648BE9E5" w14:textId="6698E7DB" w:rsidR="00530229" w:rsidRPr="004A22F8" w:rsidRDefault="00530229">
      <w:pPr>
        <w:spacing w:before="80" w:after="80"/>
        <w:rPr>
          <w:rFonts w:cs="Calibri"/>
          <w:color w:val="A6A6A6" w:themeColor="background1" w:themeShade="A6"/>
        </w:rPr>
      </w:pPr>
    </w:p>
    <w:p w14:paraId="1303AB75" w14:textId="0ED55464" w:rsidR="00530229" w:rsidRPr="004A22F8" w:rsidRDefault="00530229">
      <w:pPr>
        <w:spacing w:before="80" w:after="80"/>
        <w:rPr>
          <w:rFonts w:cs="Calibri"/>
          <w:i/>
          <w:iCs/>
          <w:color w:val="A6A6A6" w:themeColor="background1" w:themeShade="A6"/>
        </w:rPr>
      </w:pPr>
      <w:r w:rsidRPr="004A22F8">
        <w:rPr>
          <w:rFonts w:cs="Calibri"/>
          <w:i/>
          <w:iCs/>
          <w:color w:val="A6A6A6" w:themeColor="background1" w:themeShade="A6"/>
        </w:rPr>
        <w:br w:type="page"/>
      </w:r>
    </w:p>
    <w:p w14:paraId="19B58979" w14:textId="7A8F20EA" w:rsidR="008C264E" w:rsidRPr="00EC491A" w:rsidRDefault="008C264E" w:rsidP="00EC491A">
      <w:pPr>
        <w:pStyle w:val="Heading2"/>
      </w:pPr>
      <w:bookmarkStart w:id="3" w:name="_Toc178615335"/>
      <w:r w:rsidRPr="001B001D">
        <w:lastRenderedPageBreak/>
        <w:t>Summary or Executive Summary</w:t>
      </w:r>
      <w:bookmarkEnd w:id="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630973" w14:paraId="79D1E790" w14:textId="77777777" w:rsidTr="00C66E75">
        <w:tc>
          <w:tcPr>
            <w:tcW w:w="8494" w:type="dxa"/>
          </w:tcPr>
          <w:p w14:paraId="1E45E0E8" w14:textId="17D5ACA4" w:rsidR="00630973" w:rsidRDefault="00630973" w:rsidP="00630973">
            <w:pPr>
              <w:pStyle w:val="Heading3"/>
            </w:pPr>
            <w:bookmarkStart w:id="4" w:name="_Toc178615336"/>
            <w:r>
              <w:t>Purpose</w:t>
            </w:r>
            <w:bookmarkEnd w:id="4"/>
          </w:p>
        </w:tc>
      </w:tr>
      <w:tr w:rsidR="00630973" w14:paraId="0FA87534" w14:textId="77777777" w:rsidTr="00C66E75">
        <w:tc>
          <w:tcPr>
            <w:tcW w:w="8494" w:type="dxa"/>
          </w:tcPr>
          <w:p w14:paraId="04AD83DD" w14:textId="4D904910" w:rsidR="00630973" w:rsidRDefault="00524A6D" w:rsidP="00630973">
            <w:r>
              <w:t xml:space="preserve">Reevaluates </w:t>
            </w:r>
            <w:r w:rsidR="00B771A2">
              <w:t xml:space="preserve">the recommendation of previous literature by </w:t>
            </w:r>
            <w:r w:rsidR="00C00E84">
              <w:t xml:space="preserve">comparing data mining model solutions to predict the spread of forest fires in </w:t>
            </w:r>
            <w:proofErr w:type="spellStart"/>
            <w:r w:rsidR="00C00E84">
              <w:t>Montesinho</w:t>
            </w:r>
            <w:proofErr w:type="spellEnd"/>
            <w:r w:rsidR="00C00E84">
              <w:t xml:space="preserve"> park in Norther Portugal.</w:t>
            </w:r>
          </w:p>
        </w:tc>
      </w:tr>
    </w:tbl>
    <w:p w14:paraId="646797BC" w14:textId="6FB3B3E7" w:rsidR="008C264E" w:rsidRDefault="008C264E" w:rsidP="00630973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630973" w14:paraId="1BE498ED" w14:textId="77777777" w:rsidTr="00C66E75">
        <w:tc>
          <w:tcPr>
            <w:tcW w:w="8494" w:type="dxa"/>
          </w:tcPr>
          <w:p w14:paraId="7E40ED82" w14:textId="38FFFFF7" w:rsidR="00630973" w:rsidRDefault="00630973" w:rsidP="00630973">
            <w:pPr>
              <w:pStyle w:val="Heading3"/>
            </w:pPr>
            <w:bookmarkStart w:id="5" w:name="_Toc178615337"/>
            <w:r>
              <w:t>Techniques</w:t>
            </w:r>
            <w:bookmarkEnd w:id="5"/>
          </w:p>
        </w:tc>
      </w:tr>
      <w:tr w:rsidR="00630973" w14:paraId="3A77FE8D" w14:textId="77777777" w:rsidTr="00C66E75">
        <w:tc>
          <w:tcPr>
            <w:tcW w:w="8494" w:type="dxa"/>
          </w:tcPr>
          <w:p w14:paraId="2BCB89F3" w14:textId="0039BA0E" w:rsidR="00630973" w:rsidRDefault="00C1409D" w:rsidP="00630973">
            <w:r>
              <w:t xml:space="preserve">Analyses the regression task using </w:t>
            </w:r>
            <w:r w:rsidR="005F0EA6">
              <w:t xml:space="preserve">support vector machine (SVM) and deep neural networks and compares the effect of both z-score </w:t>
            </w:r>
            <w:r w:rsidR="00203C60">
              <w:t>and min-max normalization on each model.</w:t>
            </w:r>
          </w:p>
        </w:tc>
      </w:tr>
    </w:tbl>
    <w:p w14:paraId="7C066635" w14:textId="77777777" w:rsidR="00630973" w:rsidRDefault="00630973" w:rsidP="00630973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630973" w14:paraId="199EEB33" w14:textId="77777777" w:rsidTr="00C66E75">
        <w:tc>
          <w:tcPr>
            <w:tcW w:w="8494" w:type="dxa"/>
          </w:tcPr>
          <w:p w14:paraId="6E8FB1A5" w14:textId="5C02BA76" w:rsidR="00630973" w:rsidRDefault="00630973" w:rsidP="00630973">
            <w:pPr>
              <w:pStyle w:val="Heading3"/>
            </w:pPr>
            <w:bookmarkStart w:id="6" w:name="_Toc178615338"/>
            <w:r>
              <w:t>Findings</w:t>
            </w:r>
            <w:bookmarkEnd w:id="6"/>
          </w:p>
        </w:tc>
      </w:tr>
      <w:tr w:rsidR="00630973" w14:paraId="3CFFF073" w14:textId="77777777" w:rsidTr="00C66E75">
        <w:tc>
          <w:tcPr>
            <w:tcW w:w="8494" w:type="dxa"/>
          </w:tcPr>
          <w:p w14:paraId="00B1B881" w14:textId="39C9DBA9" w:rsidR="00630973" w:rsidRDefault="00203C60" w:rsidP="00630973">
            <w:r>
              <w:t xml:space="preserve">This report found that </w:t>
            </w:r>
            <w:r w:rsidR="00BE0A56">
              <w:t xml:space="preserve">generally, a z-score normalized deep neural network performs best when predicting </w:t>
            </w:r>
            <w:r w:rsidR="00D6177C">
              <w:t xml:space="preserve">the area spread of forest fires. </w:t>
            </w:r>
            <w:r w:rsidR="00D063E0">
              <w:t xml:space="preserve">Neither normalization technique significantly affects the results of </w:t>
            </w:r>
            <w:r w:rsidR="005F64E8">
              <w:t>the SVM regressor. Although</w:t>
            </w:r>
            <w:r w:rsidR="007A3B0D">
              <w:t xml:space="preserve"> the min-max normalized neural network did not </w:t>
            </w:r>
            <w:r w:rsidR="00553E19">
              <w:t>make the most accurate prediction, it still outperformed both SVM configurations.</w:t>
            </w:r>
          </w:p>
        </w:tc>
      </w:tr>
    </w:tbl>
    <w:p w14:paraId="230373C0" w14:textId="77777777" w:rsidR="00630973" w:rsidRDefault="00630973" w:rsidP="00630973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630973" w14:paraId="4DA7F66E" w14:textId="77777777" w:rsidTr="00C66E75">
        <w:tc>
          <w:tcPr>
            <w:tcW w:w="8494" w:type="dxa"/>
          </w:tcPr>
          <w:p w14:paraId="12CC9620" w14:textId="3F2CE5E7" w:rsidR="00630973" w:rsidRDefault="00630973" w:rsidP="00630973">
            <w:pPr>
              <w:pStyle w:val="Heading3"/>
            </w:pPr>
            <w:bookmarkStart w:id="7" w:name="_Toc178615339"/>
            <w:r>
              <w:t>Conclusion</w:t>
            </w:r>
            <w:bookmarkEnd w:id="7"/>
          </w:p>
        </w:tc>
      </w:tr>
      <w:tr w:rsidR="00630973" w14:paraId="5681A805" w14:textId="77777777" w:rsidTr="00C66E75">
        <w:tc>
          <w:tcPr>
            <w:tcW w:w="8494" w:type="dxa"/>
          </w:tcPr>
          <w:p w14:paraId="3FA5CBA1" w14:textId="791C1E5B" w:rsidR="00630973" w:rsidRDefault="001533A7" w:rsidP="00630973">
            <w:r>
              <w:t>Forest fire prediction is directly related to the preparedness of first responders and thus requires the highest accuracy. The results of this paper contradict the finding</w:t>
            </w:r>
            <w:r w:rsidR="0013427E">
              <w:t>s</w:t>
            </w:r>
            <w:r>
              <w:t xml:space="preserve"> in previous works</w:t>
            </w:r>
            <w:r w:rsidR="0013427E">
              <w:t xml:space="preserve"> that recommended a z-score SVM regressor.</w:t>
            </w:r>
          </w:p>
        </w:tc>
      </w:tr>
    </w:tbl>
    <w:p w14:paraId="5BBBAE47" w14:textId="77777777" w:rsidR="00630973" w:rsidRDefault="00630973" w:rsidP="00630973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630973" w14:paraId="2254A21C" w14:textId="77777777" w:rsidTr="00C66E75">
        <w:tc>
          <w:tcPr>
            <w:tcW w:w="8494" w:type="dxa"/>
          </w:tcPr>
          <w:p w14:paraId="5A770055" w14:textId="7DC70F64" w:rsidR="00630973" w:rsidRDefault="00630973" w:rsidP="00630973">
            <w:pPr>
              <w:pStyle w:val="Heading3"/>
            </w:pPr>
            <w:bookmarkStart w:id="8" w:name="_Toc178615340"/>
            <w:r>
              <w:t>Recommendation</w:t>
            </w:r>
            <w:bookmarkEnd w:id="8"/>
          </w:p>
        </w:tc>
      </w:tr>
      <w:tr w:rsidR="00630973" w14:paraId="429B9AB9" w14:textId="77777777" w:rsidTr="00C66E75">
        <w:tc>
          <w:tcPr>
            <w:tcW w:w="8494" w:type="dxa"/>
          </w:tcPr>
          <w:p w14:paraId="23DBCEDC" w14:textId="0F16A069" w:rsidR="00630973" w:rsidRDefault="00F36EAA" w:rsidP="00630973">
            <w:r>
              <w:t xml:space="preserve">Authorities should generally use a z-score normalized neural network as </w:t>
            </w:r>
            <w:r w:rsidR="0084685C">
              <w:t xml:space="preserve">they are more </w:t>
            </w:r>
            <w:proofErr w:type="gramStart"/>
            <w:r w:rsidR="0084685C">
              <w:t>scalable</w:t>
            </w:r>
            <w:proofErr w:type="gramEnd"/>
            <w:r w:rsidR="0084685C">
              <w:t xml:space="preserve"> and the absence of input bounds allows </w:t>
            </w:r>
            <w:r w:rsidR="00C66E75">
              <w:t>it to be implemented into real-time systems with high accuracy.</w:t>
            </w:r>
          </w:p>
        </w:tc>
      </w:tr>
    </w:tbl>
    <w:p w14:paraId="0AD2A3B4" w14:textId="77777777" w:rsidR="00630973" w:rsidRDefault="00630973">
      <w:pPr>
        <w:spacing w:before="80" w:after="80"/>
        <w:rPr>
          <w:rFonts w:cs="Calibri"/>
        </w:rPr>
      </w:pPr>
    </w:p>
    <w:p w14:paraId="06049FA7" w14:textId="0A4F52A4" w:rsidR="008C264E" w:rsidRPr="00E47A3A" w:rsidRDefault="008C264E" w:rsidP="00E47A3A">
      <w:pPr>
        <w:pStyle w:val="Heading2"/>
      </w:pPr>
      <w:bookmarkStart w:id="9" w:name="_Toc178615341"/>
      <w:r>
        <w:t>Introduction</w:t>
      </w:r>
      <w:bookmarkEnd w:id="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E114F9" w14:paraId="39747571" w14:textId="77777777" w:rsidTr="00E47A3A">
        <w:tc>
          <w:tcPr>
            <w:tcW w:w="8494" w:type="dxa"/>
          </w:tcPr>
          <w:p w14:paraId="1FE54428" w14:textId="4147C535" w:rsidR="00E114F9" w:rsidRPr="000B1176" w:rsidRDefault="000B1176" w:rsidP="000B1176">
            <w:pPr>
              <w:pStyle w:val="UTSH5"/>
            </w:pPr>
            <w:r>
              <w:t>W</w:t>
            </w:r>
            <w:r w:rsidR="003A43A1" w:rsidRPr="000B1176">
              <w:t>hat was the problem and its context</w:t>
            </w:r>
            <w:r>
              <w:t>?</w:t>
            </w:r>
            <w:r w:rsidR="003A43A1" w:rsidRPr="000B1176">
              <w:t xml:space="preserve"> (including data sources)</w:t>
            </w:r>
          </w:p>
        </w:tc>
      </w:tr>
      <w:tr w:rsidR="00E114F9" w14:paraId="43AF53EC" w14:textId="77777777" w:rsidTr="00E47A3A">
        <w:tc>
          <w:tcPr>
            <w:tcW w:w="8494" w:type="dxa"/>
          </w:tcPr>
          <w:p w14:paraId="43CA51C2" w14:textId="484EDD93" w:rsidR="00E114F9" w:rsidRDefault="000B1176" w:rsidP="008C264E">
            <w:pPr>
              <w:autoSpaceDE w:val="0"/>
              <w:autoSpaceDN w:val="0"/>
              <w:adjustRightInd w:val="0"/>
              <w:rPr>
                <w:rFonts w:cs="Calibri"/>
                <w:szCs w:val="18"/>
              </w:rPr>
            </w:pPr>
            <w:r>
              <w:rPr>
                <w:rFonts w:cs="Calibri"/>
                <w:szCs w:val="18"/>
              </w:rPr>
              <w:fldChar w:fldCharType="begin"/>
            </w:r>
            <w:r w:rsidR="00CF5632">
              <w:rPr>
                <w:rFonts w:cs="Calibri"/>
                <w:szCs w:val="18"/>
              </w:rPr>
              <w:instrText xml:space="preserve"> ADDIN EN.CITE &lt;EndNote&gt;&lt;Cite AuthorYear="1"&gt;&lt;Author&gt;Cortez&lt;/Author&gt;&lt;Year&gt;2007&lt;/Year&gt;&lt;RecNum&gt;63&lt;/RecNum&gt;&lt;DisplayText&gt;Cortez and Morais (2007)&lt;/DisplayText&gt;&lt;record&gt;&lt;rec-number&gt;63&lt;/rec-number&gt;&lt;foreign-keys&gt;&lt;key app="EN" db-id="dftws5xf9z29a8efeasp502ysr0v559d5zpr" timestamp="1727531099"&gt;63&lt;/key&gt;&lt;/foreign-keys&gt;&lt;ref-type name="Journal Article"&gt;17&lt;/ref-type&gt;&lt;contributors&gt;&lt;authors&gt;&lt;author&gt;Cortez, Paulo&lt;/author&gt;&lt;author&gt;Morais, Aníbal de Jesus Raimundo&lt;/author&gt;&lt;/authors&gt;&lt;/contributors&gt;&lt;titles&gt;&lt;title&gt;A data mining approach to predict forest fires using meteorological data&lt;/title&gt;&lt;/titles&gt;&lt;dates&gt;&lt;year&gt;2007&lt;/year&gt;&lt;/dates&gt;&lt;isbn&gt;9899561800&lt;/isbn&gt;&lt;urls&gt;&lt;/urls&gt;&lt;/record&gt;&lt;/Cite&gt;&lt;/EndNote&gt;</w:instrText>
            </w:r>
            <w:r>
              <w:rPr>
                <w:rFonts w:cs="Calibri"/>
                <w:szCs w:val="18"/>
              </w:rPr>
              <w:fldChar w:fldCharType="separate"/>
            </w:r>
            <w:r w:rsidR="00CF5632">
              <w:rPr>
                <w:rFonts w:cs="Calibri"/>
                <w:noProof/>
                <w:szCs w:val="18"/>
              </w:rPr>
              <w:t>Cortez and Morais (2007)</w:t>
            </w:r>
            <w:r>
              <w:rPr>
                <w:rFonts w:cs="Calibri"/>
                <w:szCs w:val="18"/>
              </w:rPr>
              <w:fldChar w:fldCharType="end"/>
            </w:r>
            <w:r w:rsidR="00CF5632">
              <w:rPr>
                <w:rFonts w:cs="Calibri"/>
                <w:szCs w:val="18"/>
              </w:rPr>
              <w:t xml:space="preserve"> </w:t>
            </w:r>
            <w:r w:rsidR="009367A6">
              <w:rPr>
                <w:rFonts w:cs="Calibri"/>
                <w:szCs w:val="18"/>
              </w:rPr>
              <w:t xml:space="preserve">produced a work that determined </w:t>
            </w:r>
            <w:r w:rsidR="00D2009C">
              <w:rPr>
                <w:rFonts w:cs="Calibri"/>
                <w:szCs w:val="18"/>
              </w:rPr>
              <w:t xml:space="preserve">that a support vector machine (SVM) regressor </w:t>
            </w:r>
            <w:r w:rsidR="00ED6FF4">
              <w:rPr>
                <w:rFonts w:cs="Calibri"/>
                <w:szCs w:val="18"/>
              </w:rPr>
              <w:t xml:space="preserve">is the most accurate data mining model </w:t>
            </w:r>
            <w:r w:rsidR="002A78D0">
              <w:rPr>
                <w:rFonts w:cs="Calibri"/>
                <w:szCs w:val="18"/>
              </w:rPr>
              <w:t xml:space="preserve">in predicting the scale of forest fires in </w:t>
            </w:r>
            <w:proofErr w:type="spellStart"/>
            <w:r w:rsidR="002A78D0">
              <w:rPr>
                <w:rFonts w:cs="Calibri"/>
                <w:szCs w:val="18"/>
              </w:rPr>
              <w:t>Montesinho</w:t>
            </w:r>
            <w:proofErr w:type="spellEnd"/>
            <w:r w:rsidR="002A78D0">
              <w:rPr>
                <w:rFonts w:cs="Calibri"/>
                <w:szCs w:val="18"/>
              </w:rPr>
              <w:t xml:space="preserve"> park located in </w:t>
            </w:r>
            <w:r w:rsidR="000A4762">
              <w:rPr>
                <w:rFonts w:cs="Calibri"/>
                <w:szCs w:val="18"/>
              </w:rPr>
              <w:t xml:space="preserve">Northern </w:t>
            </w:r>
            <w:r w:rsidR="002A78D0">
              <w:rPr>
                <w:rFonts w:cs="Calibri"/>
                <w:szCs w:val="18"/>
              </w:rPr>
              <w:t>Port</w:t>
            </w:r>
            <w:r w:rsidR="000A4762">
              <w:rPr>
                <w:rFonts w:cs="Calibri"/>
                <w:szCs w:val="18"/>
              </w:rPr>
              <w:t>ugal by using meteorological data.</w:t>
            </w:r>
            <w:r w:rsidR="00A02080">
              <w:rPr>
                <w:rFonts w:cs="Calibri"/>
                <w:szCs w:val="18"/>
              </w:rPr>
              <w:t xml:space="preserve"> The study compared </w:t>
            </w:r>
            <w:r w:rsidR="003B7AD4">
              <w:rPr>
                <w:rFonts w:cs="Calibri"/>
                <w:szCs w:val="18"/>
              </w:rPr>
              <w:t xml:space="preserve">SVM, random forests, </w:t>
            </w:r>
            <w:r w:rsidR="00E0616E">
              <w:rPr>
                <w:rFonts w:cs="Calibri"/>
                <w:szCs w:val="18"/>
              </w:rPr>
              <w:t>decision trees, and a shallow neural network.</w:t>
            </w:r>
          </w:p>
        </w:tc>
      </w:tr>
      <w:tr w:rsidR="00E114F9" w14:paraId="2413B259" w14:textId="77777777" w:rsidTr="00E47A3A">
        <w:tc>
          <w:tcPr>
            <w:tcW w:w="8494" w:type="dxa"/>
          </w:tcPr>
          <w:p w14:paraId="38335369" w14:textId="375E2034" w:rsidR="00E114F9" w:rsidRPr="000B1176" w:rsidRDefault="000B1176" w:rsidP="000B1176">
            <w:pPr>
              <w:pStyle w:val="UTSH5"/>
            </w:pPr>
            <w:r>
              <w:t>W</w:t>
            </w:r>
            <w:r w:rsidR="003A43A1" w:rsidRPr="000B1176">
              <w:t>hy was it a problem</w:t>
            </w:r>
            <w:r>
              <w:t>?</w:t>
            </w:r>
          </w:p>
        </w:tc>
      </w:tr>
      <w:tr w:rsidR="00E114F9" w14:paraId="7CCF3E41" w14:textId="77777777" w:rsidTr="00E47A3A">
        <w:tc>
          <w:tcPr>
            <w:tcW w:w="8494" w:type="dxa"/>
          </w:tcPr>
          <w:p w14:paraId="22ADB396" w14:textId="0EA64B79" w:rsidR="00E114F9" w:rsidRDefault="00EF78D6" w:rsidP="008C264E">
            <w:pPr>
              <w:autoSpaceDE w:val="0"/>
              <w:autoSpaceDN w:val="0"/>
              <w:adjustRightInd w:val="0"/>
              <w:rPr>
                <w:rFonts w:cs="Calibri"/>
                <w:szCs w:val="18"/>
              </w:rPr>
            </w:pPr>
            <w:r>
              <w:rPr>
                <w:rFonts w:cs="Calibri"/>
                <w:szCs w:val="18"/>
              </w:rPr>
              <w:t xml:space="preserve">The </w:t>
            </w:r>
            <w:r w:rsidR="00224142">
              <w:rPr>
                <w:rFonts w:cs="Calibri"/>
                <w:szCs w:val="18"/>
              </w:rPr>
              <w:t>evaluation of only a</w:t>
            </w:r>
            <w:r w:rsidR="00EC31B8">
              <w:rPr>
                <w:rFonts w:cs="Calibri"/>
                <w:szCs w:val="18"/>
              </w:rPr>
              <w:t xml:space="preserve"> shallow neural network in the previous literature </w:t>
            </w:r>
            <w:r w:rsidR="00224142">
              <w:rPr>
                <w:rFonts w:cs="Calibri"/>
                <w:szCs w:val="18"/>
              </w:rPr>
              <w:t>is such</w:t>
            </w:r>
            <w:r w:rsidR="00027FD0">
              <w:rPr>
                <w:rFonts w:cs="Calibri"/>
                <w:szCs w:val="18"/>
              </w:rPr>
              <w:t xml:space="preserve"> the final recommendation </w:t>
            </w:r>
            <w:r w:rsidR="004327F3">
              <w:rPr>
                <w:rFonts w:cs="Calibri"/>
                <w:szCs w:val="18"/>
              </w:rPr>
              <w:t>could be argued as unsatisfactory.</w:t>
            </w:r>
            <w:r w:rsidR="00153670">
              <w:rPr>
                <w:rFonts w:cs="Calibri"/>
                <w:szCs w:val="18"/>
              </w:rPr>
              <w:t xml:space="preserve"> As the topic of natural disaster prevention </w:t>
            </w:r>
            <w:r w:rsidR="0047562F">
              <w:rPr>
                <w:rFonts w:cs="Calibri"/>
                <w:szCs w:val="18"/>
              </w:rPr>
              <w:t xml:space="preserve">bears much consequence. It is imperative that the most accurate model in these systems </w:t>
            </w:r>
            <w:proofErr w:type="gramStart"/>
            <w:r w:rsidR="0047562F">
              <w:rPr>
                <w:rFonts w:cs="Calibri"/>
                <w:szCs w:val="18"/>
              </w:rPr>
              <w:t>are</w:t>
            </w:r>
            <w:proofErr w:type="gramEnd"/>
            <w:r w:rsidR="0047562F">
              <w:rPr>
                <w:rFonts w:cs="Calibri"/>
                <w:szCs w:val="18"/>
              </w:rPr>
              <w:t xml:space="preserve"> chosen for the task.</w:t>
            </w:r>
          </w:p>
        </w:tc>
      </w:tr>
      <w:tr w:rsidR="00E114F9" w14:paraId="15C38630" w14:textId="77777777" w:rsidTr="00E47A3A">
        <w:tc>
          <w:tcPr>
            <w:tcW w:w="8494" w:type="dxa"/>
          </w:tcPr>
          <w:p w14:paraId="35944FBB" w14:textId="063884B5" w:rsidR="00E114F9" w:rsidRPr="000B1176" w:rsidRDefault="003A43A1" w:rsidP="000B1176">
            <w:pPr>
              <w:pStyle w:val="UTSH5"/>
            </w:pPr>
            <w:r w:rsidRPr="000B1176">
              <w:t>Why was the project necessary and how was the problem solved</w:t>
            </w:r>
            <w:r w:rsidR="000B1176">
              <w:t>?</w:t>
            </w:r>
          </w:p>
        </w:tc>
      </w:tr>
      <w:tr w:rsidR="00E114F9" w14:paraId="51437AB4" w14:textId="77777777" w:rsidTr="00E47A3A">
        <w:tc>
          <w:tcPr>
            <w:tcW w:w="8494" w:type="dxa"/>
          </w:tcPr>
          <w:p w14:paraId="08FF9D55" w14:textId="301AB3A2" w:rsidR="00E114F9" w:rsidRDefault="008D60A7" w:rsidP="008C264E">
            <w:pPr>
              <w:autoSpaceDE w:val="0"/>
              <w:autoSpaceDN w:val="0"/>
              <w:adjustRightInd w:val="0"/>
              <w:rPr>
                <w:rFonts w:cs="Calibri"/>
                <w:szCs w:val="18"/>
              </w:rPr>
            </w:pPr>
            <w:r>
              <w:rPr>
                <w:rFonts w:cs="Calibri"/>
                <w:szCs w:val="18"/>
              </w:rPr>
              <w:t xml:space="preserve">Forest fire prediction is inherently a mission critical system that directly influences the preparedness of first responders. Hence, this report extends on the work of </w:t>
            </w:r>
            <w:r>
              <w:rPr>
                <w:rFonts w:cs="Calibri"/>
                <w:szCs w:val="18"/>
              </w:rPr>
              <w:fldChar w:fldCharType="begin"/>
            </w:r>
            <w:r>
              <w:rPr>
                <w:rFonts w:cs="Calibri"/>
                <w:szCs w:val="18"/>
              </w:rPr>
              <w:instrText xml:space="preserve"> ADDIN EN.CITE &lt;EndNote&gt;&lt;Cite&gt;&lt;Author&gt;Cortez&lt;/Author&gt;&lt;Year&gt;2007&lt;/Year&gt;&lt;RecNum&gt;63&lt;/RecNum&gt;&lt;DisplayText&gt;(Cortez &amp;amp; Morais, 2007)&lt;/DisplayText&gt;&lt;record&gt;&lt;rec-number&gt;63&lt;/rec-number&gt;&lt;foreign-keys&gt;&lt;key app="EN" db-id="dftws5xf9z29a8efeasp502ysr0v559d5zpr" timestamp="1727531099"&gt;63&lt;/key&gt;&lt;/foreign-keys&gt;&lt;ref-type name="Journal Article"&gt;17&lt;/ref-type&gt;&lt;contributors&gt;&lt;authors&gt;&lt;author&gt;Cortez, Paulo&lt;/author&gt;&lt;author&gt;Morais, Aníbal de Jesus Raimundo&lt;/author&gt;&lt;/authors&gt;&lt;/contributors&gt;&lt;titles&gt;&lt;title&gt;A data mining approach to predict forest fires using meteorological data&lt;/title&gt;&lt;/titles&gt;&lt;dates&gt;&lt;year&gt;2007&lt;/year&gt;&lt;/dates&gt;&lt;isbn&gt;9899561800&lt;/isbn&gt;&lt;urls&gt;&lt;/urls&gt;&lt;/record&gt;&lt;/Cite&gt;&lt;/EndNote&gt;</w:instrText>
            </w:r>
            <w:r>
              <w:rPr>
                <w:rFonts w:cs="Calibri"/>
                <w:szCs w:val="18"/>
              </w:rPr>
              <w:fldChar w:fldCharType="separate"/>
            </w:r>
            <w:r>
              <w:rPr>
                <w:rFonts w:cs="Calibri"/>
                <w:noProof/>
                <w:szCs w:val="18"/>
              </w:rPr>
              <w:t>(Cortez &amp; Morais, 2007)</w:t>
            </w:r>
            <w:r>
              <w:rPr>
                <w:rFonts w:cs="Calibri"/>
                <w:szCs w:val="18"/>
              </w:rPr>
              <w:fldChar w:fldCharType="end"/>
            </w:r>
            <w:r>
              <w:rPr>
                <w:rFonts w:cs="Calibri"/>
                <w:szCs w:val="18"/>
              </w:rPr>
              <w:t xml:space="preserve"> to determine if deep neural networks are able to more accurately predict the spread of forest fires.</w:t>
            </w:r>
            <w:r w:rsidR="006D1D7E">
              <w:rPr>
                <w:rFonts w:cs="Calibri"/>
                <w:szCs w:val="18"/>
              </w:rPr>
              <w:t xml:space="preserve"> The same dataset is used as in previous literature </w:t>
            </w:r>
            <w:r w:rsidR="00AB7AD3">
              <w:rPr>
                <w:rFonts w:cs="Calibri"/>
                <w:szCs w:val="18"/>
              </w:rPr>
              <w:t xml:space="preserve">and both </w:t>
            </w:r>
            <w:r w:rsidR="00AE757E">
              <w:rPr>
                <w:rFonts w:cs="Calibri"/>
                <w:szCs w:val="18"/>
              </w:rPr>
              <w:t xml:space="preserve">z-score </w:t>
            </w:r>
            <w:r w:rsidR="00D026E5">
              <w:rPr>
                <w:rFonts w:cs="Calibri"/>
                <w:szCs w:val="18"/>
              </w:rPr>
              <w:t xml:space="preserve">and min-max normalization are used on all input features to train </w:t>
            </w:r>
            <w:r w:rsidR="00EF18C3">
              <w:rPr>
                <w:rFonts w:cs="Calibri"/>
                <w:szCs w:val="18"/>
              </w:rPr>
              <w:t>2 separate configurations of SVM regressor and deep neural network respectively.</w:t>
            </w:r>
            <w:r w:rsidR="00D333C0">
              <w:rPr>
                <w:rFonts w:cs="Calibri"/>
                <w:szCs w:val="18"/>
              </w:rPr>
              <w:t xml:space="preserve"> All 4 models are evaluated against a mean square error</w:t>
            </w:r>
            <w:r w:rsidR="00EF78D6">
              <w:rPr>
                <w:rFonts w:cs="Calibri"/>
                <w:szCs w:val="18"/>
              </w:rPr>
              <w:t xml:space="preserve"> (MSE) and a final recommendation is made.</w:t>
            </w:r>
          </w:p>
        </w:tc>
      </w:tr>
    </w:tbl>
    <w:p w14:paraId="5DA8C8A4" w14:textId="01DA1A21" w:rsidR="008C264E" w:rsidRPr="005279C5" w:rsidRDefault="008C264E" w:rsidP="005279C5">
      <w:pPr>
        <w:pStyle w:val="Heading2"/>
      </w:pPr>
      <w:bookmarkStart w:id="10" w:name="_Toc178615342"/>
      <w:r>
        <w:t>Report Body</w:t>
      </w:r>
      <w:bookmarkEnd w:id="10"/>
    </w:p>
    <w:p w14:paraId="62DCBDDE" w14:textId="5DFDBC1A" w:rsidR="008C264E" w:rsidRPr="00906014" w:rsidRDefault="008C264E" w:rsidP="00906014">
      <w:pPr>
        <w:pStyle w:val="Heading3"/>
      </w:pPr>
      <w:bookmarkStart w:id="11" w:name="_Toc178615343"/>
      <w:r>
        <w:t>Methods/</w:t>
      </w:r>
      <w:r w:rsidRPr="00426F29">
        <w:t>AI techniques used</w:t>
      </w:r>
      <w:bookmarkEnd w:id="1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9"/>
        <w:gridCol w:w="283"/>
        <w:gridCol w:w="1418"/>
        <w:gridCol w:w="6514"/>
      </w:tblGrid>
      <w:tr w:rsidR="0044480C" w14:paraId="0F7F2720" w14:textId="77777777" w:rsidTr="000B7FFA">
        <w:tc>
          <w:tcPr>
            <w:tcW w:w="8494" w:type="dxa"/>
            <w:gridSpan w:val="4"/>
          </w:tcPr>
          <w:p w14:paraId="74BCF13A" w14:textId="542CEF98" w:rsidR="0044480C" w:rsidRDefault="00BD60A4" w:rsidP="00484F9D">
            <w:pPr>
              <w:pStyle w:val="Heading4"/>
            </w:pPr>
            <w:r>
              <w:t xml:space="preserve">Regression </w:t>
            </w:r>
            <w:r w:rsidR="00906014">
              <w:t>Models</w:t>
            </w:r>
          </w:p>
        </w:tc>
      </w:tr>
      <w:tr w:rsidR="00127525" w14:paraId="2AF80F5D" w14:textId="77777777" w:rsidTr="000B7FFA">
        <w:tc>
          <w:tcPr>
            <w:tcW w:w="279" w:type="dxa"/>
          </w:tcPr>
          <w:p w14:paraId="16D7E219" w14:textId="77777777" w:rsidR="00127525" w:rsidRDefault="00127525" w:rsidP="008C264E">
            <w:pPr>
              <w:autoSpaceDE w:val="0"/>
              <w:autoSpaceDN w:val="0"/>
              <w:adjustRightInd w:val="0"/>
              <w:rPr>
                <w:rFonts w:cs="Calibri"/>
                <w:bCs/>
              </w:rPr>
            </w:pPr>
          </w:p>
        </w:tc>
        <w:tc>
          <w:tcPr>
            <w:tcW w:w="8215" w:type="dxa"/>
            <w:gridSpan w:val="3"/>
          </w:tcPr>
          <w:p w14:paraId="1C0C9D37" w14:textId="7580D770" w:rsidR="00127525" w:rsidRDefault="00C916FC" w:rsidP="00484F9D">
            <w:pPr>
              <w:pStyle w:val="UTSH5"/>
            </w:pPr>
            <w:r>
              <w:t xml:space="preserve">What are regression </w:t>
            </w:r>
            <w:r w:rsidR="00906014">
              <w:t>models</w:t>
            </w:r>
            <w:r>
              <w:t>?</w:t>
            </w:r>
          </w:p>
        </w:tc>
      </w:tr>
      <w:tr w:rsidR="00484F9D" w14:paraId="74246BE9" w14:textId="77777777" w:rsidTr="000B7FFA">
        <w:tc>
          <w:tcPr>
            <w:tcW w:w="279" w:type="dxa"/>
          </w:tcPr>
          <w:p w14:paraId="5AFE9171" w14:textId="77777777" w:rsidR="00484F9D" w:rsidRDefault="00484F9D" w:rsidP="008C264E">
            <w:pPr>
              <w:autoSpaceDE w:val="0"/>
              <w:autoSpaceDN w:val="0"/>
              <w:adjustRightInd w:val="0"/>
              <w:rPr>
                <w:rFonts w:cs="Calibri"/>
                <w:bCs/>
              </w:rPr>
            </w:pPr>
          </w:p>
        </w:tc>
        <w:tc>
          <w:tcPr>
            <w:tcW w:w="8215" w:type="dxa"/>
            <w:gridSpan w:val="3"/>
          </w:tcPr>
          <w:p w14:paraId="731E8014" w14:textId="62326F6F" w:rsidR="00484F9D" w:rsidRDefault="007E1D53" w:rsidP="008C264E">
            <w:pPr>
              <w:autoSpaceDE w:val="0"/>
              <w:autoSpaceDN w:val="0"/>
              <w:adjustRightInd w:val="0"/>
              <w:rPr>
                <w:rFonts w:cs="Calibri"/>
                <w:bCs/>
              </w:rPr>
            </w:pPr>
            <w:r>
              <w:rPr>
                <w:rFonts w:cs="Calibri"/>
                <w:bCs/>
              </w:rPr>
              <w:t xml:space="preserve">Regression models are stochastic methods of </w:t>
            </w:r>
            <w:r w:rsidR="00895D85">
              <w:rPr>
                <w:rFonts w:cs="Calibri"/>
                <w:bCs/>
              </w:rPr>
              <w:t>predicting</w:t>
            </w:r>
            <w:r w:rsidR="00A879A7">
              <w:rPr>
                <w:rFonts w:cs="Calibri"/>
                <w:bCs/>
              </w:rPr>
              <w:t xml:space="preserve"> a continuous target variable </w:t>
            </w:r>
            <w:r w:rsidR="00C716BA">
              <w:rPr>
                <w:rFonts w:cs="Calibri"/>
                <w:bCs/>
              </w:rPr>
              <w:t xml:space="preserve">by learning </w:t>
            </w:r>
            <w:r w:rsidR="004B563E">
              <w:rPr>
                <w:rFonts w:cs="Calibri"/>
                <w:bCs/>
              </w:rPr>
              <w:t>the correlations and trends in a training se</w:t>
            </w:r>
            <w:r w:rsidR="00743D51">
              <w:rPr>
                <w:rFonts w:cs="Calibri"/>
                <w:bCs/>
              </w:rPr>
              <w:t>t</w:t>
            </w:r>
            <w:r w:rsidR="008521F3">
              <w:rPr>
                <w:rFonts w:cs="Calibri"/>
                <w:bCs/>
              </w:rPr>
              <w:t>.</w:t>
            </w:r>
          </w:p>
        </w:tc>
      </w:tr>
      <w:tr w:rsidR="00C916FC" w14:paraId="68AD4585" w14:textId="77777777" w:rsidTr="000B7FFA">
        <w:tc>
          <w:tcPr>
            <w:tcW w:w="279" w:type="dxa"/>
          </w:tcPr>
          <w:p w14:paraId="0ED9FF0A" w14:textId="77777777" w:rsidR="00C916FC" w:rsidRDefault="00C916FC" w:rsidP="008C264E">
            <w:pPr>
              <w:autoSpaceDE w:val="0"/>
              <w:autoSpaceDN w:val="0"/>
              <w:adjustRightInd w:val="0"/>
              <w:rPr>
                <w:rFonts w:cs="Calibri"/>
                <w:bCs/>
              </w:rPr>
            </w:pPr>
          </w:p>
        </w:tc>
        <w:tc>
          <w:tcPr>
            <w:tcW w:w="8215" w:type="dxa"/>
            <w:gridSpan w:val="3"/>
          </w:tcPr>
          <w:p w14:paraId="5C19E684" w14:textId="52159F76" w:rsidR="00C916FC" w:rsidRDefault="00484F9D" w:rsidP="00484F9D">
            <w:pPr>
              <w:pStyle w:val="UTSH5"/>
            </w:pPr>
            <w:r>
              <w:t xml:space="preserve">How are regression </w:t>
            </w:r>
            <w:r w:rsidR="00906014">
              <w:t>models</w:t>
            </w:r>
            <w:r>
              <w:t xml:space="preserve"> evaluated?</w:t>
            </w:r>
          </w:p>
        </w:tc>
      </w:tr>
      <w:tr w:rsidR="00484F9D" w14:paraId="7ABEBB82" w14:textId="77777777" w:rsidTr="000B7FFA">
        <w:tc>
          <w:tcPr>
            <w:tcW w:w="279" w:type="dxa"/>
          </w:tcPr>
          <w:p w14:paraId="6503AE65" w14:textId="77777777" w:rsidR="00484F9D" w:rsidRDefault="00484F9D" w:rsidP="008C264E">
            <w:pPr>
              <w:autoSpaceDE w:val="0"/>
              <w:autoSpaceDN w:val="0"/>
              <w:adjustRightInd w:val="0"/>
              <w:rPr>
                <w:rFonts w:cs="Calibri"/>
                <w:bCs/>
              </w:rPr>
            </w:pPr>
          </w:p>
        </w:tc>
        <w:tc>
          <w:tcPr>
            <w:tcW w:w="8215" w:type="dxa"/>
            <w:gridSpan w:val="3"/>
          </w:tcPr>
          <w:p w14:paraId="59465885" w14:textId="4A60AB11" w:rsidR="00484F9D" w:rsidRDefault="003B4DBD" w:rsidP="008C264E">
            <w:pPr>
              <w:autoSpaceDE w:val="0"/>
              <w:autoSpaceDN w:val="0"/>
              <w:adjustRightInd w:val="0"/>
              <w:rPr>
                <w:rFonts w:cs="Calibri"/>
                <w:bCs/>
              </w:rPr>
            </w:pPr>
            <w:r>
              <w:rPr>
                <w:rFonts w:cs="Calibri"/>
                <w:bCs/>
              </w:rPr>
              <w:t xml:space="preserve">Comparatively to classification </w:t>
            </w:r>
            <w:r w:rsidR="00A8212C">
              <w:rPr>
                <w:rFonts w:cs="Calibri"/>
                <w:bCs/>
              </w:rPr>
              <w:t xml:space="preserve">problems, regression models </w:t>
            </w:r>
            <w:r w:rsidR="000F1670">
              <w:rPr>
                <w:rFonts w:cs="Calibri"/>
                <w:bCs/>
              </w:rPr>
              <w:t>are not limited to making predictions between 0 and 1. Hence, metrics such as accuracy, precision, recall</w:t>
            </w:r>
            <w:r w:rsidR="007A0C5F">
              <w:rPr>
                <w:rFonts w:cs="Calibri"/>
                <w:bCs/>
              </w:rPr>
              <w:t>, etc are not useful in evaluating the accuracy of regression models. Rather</w:t>
            </w:r>
            <w:r w:rsidR="009478D5">
              <w:rPr>
                <w:rFonts w:cs="Calibri"/>
                <w:bCs/>
              </w:rPr>
              <w:t>, regression models are evaluated based on the error from the predicted value to the observed</w:t>
            </w:r>
            <w:r w:rsidR="008A1705">
              <w:rPr>
                <w:rFonts w:cs="Calibri"/>
                <w:bCs/>
              </w:rPr>
              <w:t xml:space="preserve"> value. Typical examples of regression metrics are mean square error (MSE), root mean square error (RMSE</w:t>
            </w:r>
            <w:proofErr w:type="gramStart"/>
            <w:r w:rsidR="001319EF">
              <w:rPr>
                <w:rFonts w:cs="Calibri"/>
                <w:bCs/>
              </w:rPr>
              <w:t>), and</w:t>
            </w:r>
            <w:proofErr w:type="gramEnd"/>
            <w:r w:rsidR="008A1705">
              <w:rPr>
                <w:rFonts w:cs="Calibri"/>
                <w:bCs/>
              </w:rPr>
              <w:t xml:space="preserve"> mean absolute error (MEA).</w:t>
            </w:r>
          </w:p>
        </w:tc>
      </w:tr>
      <w:tr w:rsidR="00484F9D" w14:paraId="4C6F2144" w14:textId="77777777" w:rsidTr="000B7FFA">
        <w:tc>
          <w:tcPr>
            <w:tcW w:w="279" w:type="dxa"/>
          </w:tcPr>
          <w:p w14:paraId="104ADE7C" w14:textId="77777777" w:rsidR="00484F9D" w:rsidRDefault="00484F9D" w:rsidP="008C264E">
            <w:pPr>
              <w:autoSpaceDE w:val="0"/>
              <w:autoSpaceDN w:val="0"/>
              <w:adjustRightInd w:val="0"/>
              <w:rPr>
                <w:rFonts w:cs="Calibri"/>
                <w:bCs/>
              </w:rPr>
            </w:pPr>
          </w:p>
        </w:tc>
        <w:tc>
          <w:tcPr>
            <w:tcW w:w="8215" w:type="dxa"/>
            <w:gridSpan w:val="3"/>
          </w:tcPr>
          <w:p w14:paraId="2345EBAD" w14:textId="6F2906C5" w:rsidR="00484F9D" w:rsidRDefault="00484F9D" w:rsidP="00484F9D">
            <w:pPr>
              <w:pStyle w:val="UTSH5"/>
            </w:pPr>
            <w:r>
              <w:t>How do they relate to the problem context?</w:t>
            </w:r>
          </w:p>
        </w:tc>
      </w:tr>
      <w:tr w:rsidR="00484F9D" w14:paraId="52F25E01" w14:textId="77777777" w:rsidTr="000B7FFA">
        <w:tc>
          <w:tcPr>
            <w:tcW w:w="279" w:type="dxa"/>
          </w:tcPr>
          <w:p w14:paraId="3682CFD0" w14:textId="77777777" w:rsidR="00484F9D" w:rsidRDefault="00484F9D" w:rsidP="008C264E">
            <w:pPr>
              <w:autoSpaceDE w:val="0"/>
              <w:autoSpaceDN w:val="0"/>
              <w:adjustRightInd w:val="0"/>
              <w:rPr>
                <w:rFonts w:cs="Calibri"/>
                <w:bCs/>
              </w:rPr>
            </w:pPr>
          </w:p>
        </w:tc>
        <w:tc>
          <w:tcPr>
            <w:tcW w:w="8215" w:type="dxa"/>
            <w:gridSpan w:val="3"/>
          </w:tcPr>
          <w:p w14:paraId="536B358E" w14:textId="1EAF62FB" w:rsidR="00484F9D" w:rsidRDefault="00F91E67" w:rsidP="008C264E">
            <w:pPr>
              <w:autoSpaceDE w:val="0"/>
              <w:autoSpaceDN w:val="0"/>
              <w:adjustRightInd w:val="0"/>
              <w:rPr>
                <w:rFonts w:cs="Calibri"/>
                <w:bCs/>
              </w:rPr>
            </w:pPr>
            <w:r>
              <w:rPr>
                <w:rFonts w:cs="Calibri"/>
                <w:bCs/>
              </w:rPr>
              <w:t xml:space="preserve">For this work, the selected models attempt to predict the spread of forest fires in the </w:t>
            </w:r>
            <w:proofErr w:type="spellStart"/>
            <w:r>
              <w:rPr>
                <w:rFonts w:cs="Calibri"/>
                <w:bCs/>
              </w:rPr>
              <w:t>Montesinho</w:t>
            </w:r>
            <w:proofErr w:type="spellEnd"/>
            <w:r>
              <w:rPr>
                <w:rFonts w:cs="Calibri"/>
                <w:bCs/>
              </w:rPr>
              <w:t xml:space="preserve"> park located in northern Portugal.</w:t>
            </w:r>
          </w:p>
        </w:tc>
      </w:tr>
      <w:tr w:rsidR="005509BF" w14:paraId="24A72420" w14:textId="77777777" w:rsidTr="000B7FFA">
        <w:tc>
          <w:tcPr>
            <w:tcW w:w="279" w:type="dxa"/>
          </w:tcPr>
          <w:p w14:paraId="6F232C7A" w14:textId="77777777" w:rsidR="005509BF" w:rsidRDefault="005509BF" w:rsidP="008C264E">
            <w:pPr>
              <w:autoSpaceDE w:val="0"/>
              <w:autoSpaceDN w:val="0"/>
              <w:adjustRightInd w:val="0"/>
              <w:rPr>
                <w:rFonts w:cs="Calibri"/>
                <w:bCs/>
              </w:rPr>
            </w:pPr>
          </w:p>
        </w:tc>
        <w:tc>
          <w:tcPr>
            <w:tcW w:w="8215" w:type="dxa"/>
            <w:gridSpan w:val="3"/>
          </w:tcPr>
          <w:p w14:paraId="336E2C52" w14:textId="160610BA" w:rsidR="005509BF" w:rsidRDefault="005509BF" w:rsidP="005509BF">
            <w:pPr>
              <w:autoSpaceDE w:val="0"/>
              <w:autoSpaceDN w:val="0"/>
              <w:adjustRightInd w:val="0"/>
              <w:jc w:val="center"/>
              <w:rPr>
                <w:rFonts w:cs="Calibri"/>
                <w:bCs/>
              </w:rPr>
            </w:pPr>
            <w:r>
              <w:rPr>
                <w:rFonts w:cs="Calibri"/>
                <w:bCs/>
                <w:noProof/>
              </w:rPr>
              <w:drawing>
                <wp:inline distT="0" distB="0" distL="0" distR="0" wp14:anchorId="01BC6DEA" wp14:editId="1D5A0F3E">
                  <wp:extent cx="4810125" cy="3771900"/>
                  <wp:effectExtent l="0" t="0" r="9525" b="0"/>
                  <wp:docPr id="76038637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038637" name="Picture 7603863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125" cy="377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53F8" w14:paraId="06B766E0" w14:textId="77777777" w:rsidTr="000B7FFA">
        <w:tc>
          <w:tcPr>
            <w:tcW w:w="279" w:type="dxa"/>
          </w:tcPr>
          <w:p w14:paraId="5D078EB7" w14:textId="77777777" w:rsidR="002053F8" w:rsidRDefault="002053F8" w:rsidP="008C264E">
            <w:pPr>
              <w:autoSpaceDE w:val="0"/>
              <w:autoSpaceDN w:val="0"/>
              <w:adjustRightInd w:val="0"/>
              <w:rPr>
                <w:rFonts w:cs="Calibri"/>
                <w:bCs/>
              </w:rPr>
            </w:pPr>
          </w:p>
        </w:tc>
        <w:tc>
          <w:tcPr>
            <w:tcW w:w="8215" w:type="dxa"/>
            <w:gridSpan w:val="3"/>
          </w:tcPr>
          <w:p w14:paraId="05FAEF35" w14:textId="04E542E4" w:rsidR="002053F8" w:rsidRPr="002053F8" w:rsidRDefault="002053F8" w:rsidP="002053F8">
            <w:pPr>
              <w:rPr>
                <w:i/>
                <w:iCs/>
                <w:noProof/>
              </w:rPr>
            </w:pPr>
            <w:r w:rsidRPr="002053F8">
              <w:rPr>
                <w:i/>
                <w:iCs/>
                <w:noProof/>
                <w:color w:val="808080" w:themeColor="background1" w:themeShade="80"/>
              </w:rPr>
              <w:t>Figure</w:t>
            </w:r>
            <w:r w:rsidR="00C66E75">
              <w:rPr>
                <w:i/>
                <w:iCs/>
                <w:noProof/>
                <w:color w:val="808080" w:themeColor="background1" w:themeShade="80"/>
              </w:rPr>
              <w:t xml:space="preserve"> 1</w:t>
            </w:r>
            <w:r w:rsidRPr="002053F8">
              <w:rPr>
                <w:i/>
                <w:iCs/>
                <w:noProof/>
                <w:color w:val="808080" w:themeColor="background1" w:themeShade="80"/>
              </w:rPr>
              <w:t>: Regression</w:t>
            </w:r>
          </w:p>
        </w:tc>
      </w:tr>
      <w:tr w:rsidR="00D9253A" w14:paraId="5C3D1332" w14:textId="77777777" w:rsidTr="000B7FFA">
        <w:tc>
          <w:tcPr>
            <w:tcW w:w="8494" w:type="dxa"/>
            <w:gridSpan w:val="4"/>
          </w:tcPr>
          <w:p w14:paraId="2822DB20" w14:textId="01CA9199" w:rsidR="00D9253A" w:rsidRDefault="007054F6" w:rsidP="00A32070">
            <w:pPr>
              <w:pStyle w:val="Heading4"/>
            </w:pPr>
            <w:r>
              <w:t>Neural Network</w:t>
            </w:r>
          </w:p>
        </w:tc>
      </w:tr>
      <w:tr w:rsidR="00D9253A" w14:paraId="11728D37" w14:textId="77777777" w:rsidTr="000B7FFA">
        <w:tc>
          <w:tcPr>
            <w:tcW w:w="279" w:type="dxa"/>
          </w:tcPr>
          <w:p w14:paraId="7D7FE754" w14:textId="77777777" w:rsidR="00D9253A" w:rsidRDefault="00D9253A" w:rsidP="008C264E">
            <w:pPr>
              <w:autoSpaceDE w:val="0"/>
              <w:autoSpaceDN w:val="0"/>
              <w:adjustRightInd w:val="0"/>
              <w:rPr>
                <w:rFonts w:cs="Calibri"/>
                <w:bCs/>
              </w:rPr>
            </w:pPr>
          </w:p>
        </w:tc>
        <w:tc>
          <w:tcPr>
            <w:tcW w:w="8215" w:type="dxa"/>
            <w:gridSpan w:val="3"/>
          </w:tcPr>
          <w:p w14:paraId="2EDA8D7C" w14:textId="776F62DF" w:rsidR="00D9253A" w:rsidRDefault="002D2FDE" w:rsidP="00A32070">
            <w:pPr>
              <w:pStyle w:val="UTSH5"/>
            </w:pPr>
            <w:r>
              <w:t>Description of the technique</w:t>
            </w:r>
          </w:p>
        </w:tc>
      </w:tr>
      <w:tr w:rsidR="00BF7292" w14:paraId="6D171259" w14:textId="77777777" w:rsidTr="000B7FFA">
        <w:tc>
          <w:tcPr>
            <w:tcW w:w="279" w:type="dxa"/>
          </w:tcPr>
          <w:p w14:paraId="609A6CE5" w14:textId="77777777" w:rsidR="00BF7292" w:rsidRDefault="00BF7292" w:rsidP="008C264E">
            <w:pPr>
              <w:autoSpaceDE w:val="0"/>
              <w:autoSpaceDN w:val="0"/>
              <w:adjustRightInd w:val="0"/>
              <w:rPr>
                <w:rFonts w:cs="Calibri"/>
                <w:bCs/>
              </w:rPr>
            </w:pPr>
          </w:p>
        </w:tc>
        <w:tc>
          <w:tcPr>
            <w:tcW w:w="8215" w:type="dxa"/>
            <w:gridSpan w:val="3"/>
          </w:tcPr>
          <w:p w14:paraId="1F5077F7" w14:textId="5F589814" w:rsidR="00BF7292" w:rsidRPr="000C397E" w:rsidRDefault="001847CD" w:rsidP="008C264E">
            <w:pPr>
              <w:autoSpaceDE w:val="0"/>
              <w:autoSpaceDN w:val="0"/>
              <w:adjustRightInd w:val="0"/>
              <w:rPr>
                <w:rFonts w:cs="Calibri"/>
                <w:b/>
              </w:rPr>
            </w:pPr>
            <w:r w:rsidRPr="000C397E">
              <w:rPr>
                <w:rFonts w:cs="Calibri"/>
                <w:b/>
              </w:rPr>
              <w:t>Forward pass</w:t>
            </w:r>
          </w:p>
        </w:tc>
      </w:tr>
      <w:tr w:rsidR="000C397E" w14:paraId="762BF858" w14:textId="77777777" w:rsidTr="000B7FFA">
        <w:tc>
          <w:tcPr>
            <w:tcW w:w="279" w:type="dxa"/>
          </w:tcPr>
          <w:p w14:paraId="029390BD" w14:textId="77777777" w:rsidR="000C397E" w:rsidRDefault="000C397E" w:rsidP="008C264E">
            <w:pPr>
              <w:autoSpaceDE w:val="0"/>
              <w:autoSpaceDN w:val="0"/>
              <w:adjustRightInd w:val="0"/>
              <w:rPr>
                <w:rFonts w:cs="Calibri"/>
                <w:bCs/>
              </w:rPr>
            </w:pPr>
          </w:p>
        </w:tc>
        <w:tc>
          <w:tcPr>
            <w:tcW w:w="8215" w:type="dxa"/>
            <w:gridSpan w:val="3"/>
          </w:tcPr>
          <w:p w14:paraId="7224505D" w14:textId="0C90E592" w:rsidR="000C397E" w:rsidRPr="000C397E" w:rsidRDefault="000C397E" w:rsidP="008C264E">
            <w:pPr>
              <w:autoSpaceDE w:val="0"/>
              <w:autoSpaceDN w:val="0"/>
              <w:adjustRightInd w:val="0"/>
              <w:rPr>
                <w:rFonts w:cs="Calibri"/>
                <w:bCs/>
              </w:rPr>
            </w:pPr>
            <w:r>
              <w:rPr>
                <w:rFonts w:cs="Calibri"/>
                <w:bCs/>
              </w:rPr>
              <w:t xml:space="preserve">In the forward pass stage, </w:t>
            </w:r>
            <w:r w:rsidR="00BB764C">
              <w:rPr>
                <w:rFonts w:cs="Calibri"/>
                <w:bCs/>
              </w:rPr>
              <w:t xml:space="preserve">the </w:t>
            </w:r>
            <w:r w:rsidR="006515D6">
              <w:rPr>
                <w:rFonts w:cs="Calibri"/>
                <w:bCs/>
              </w:rPr>
              <w:t>dot product of each input and their respective weights are parsed into each neuron</w:t>
            </w:r>
            <w:r w:rsidR="00D13BDE">
              <w:rPr>
                <w:rFonts w:cs="Calibri"/>
                <w:bCs/>
              </w:rPr>
              <w:t xml:space="preserve"> in the hidden layers</w:t>
            </w:r>
            <w:r w:rsidR="006515D6">
              <w:rPr>
                <w:rFonts w:cs="Calibri"/>
                <w:bCs/>
              </w:rPr>
              <w:t xml:space="preserve">. An activation function </w:t>
            </w:r>
            <w:r w:rsidR="003C4B24">
              <w:rPr>
                <w:rFonts w:cs="Calibri"/>
                <w:bCs/>
              </w:rPr>
              <w:t>is used on the aggregated dot product to form some non-linear function</w:t>
            </w:r>
            <w:r w:rsidR="00D13BDE">
              <w:rPr>
                <w:rFonts w:cs="Calibri"/>
                <w:bCs/>
              </w:rPr>
              <w:t xml:space="preserve">. This process continues for </w:t>
            </w:r>
            <w:r w:rsidR="009636AB">
              <w:rPr>
                <w:rFonts w:cs="Calibri"/>
                <w:bCs/>
              </w:rPr>
              <w:t xml:space="preserve">each hidden layer until </w:t>
            </w:r>
            <w:r w:rsidR="007054F6">
              <w:rPr>
                <w:rFonts w:cs="Calibri"/>
                <w:bCs/>
              </w:rPr>
              <w:t>a final output has been produced.</w:t>
            </w:r>
          </w:p>
        </w:tc>
      </w:tr>
      <w:tr w:rsidR="00F94ED4" w14:paraId="79D20037" w14:textId="77777777" w:rsidTr="000B7FFA">
        <w:tc>
          <w:tcPr>
            <w:tcW w:w="279" w:type="dxa"/>
          </w:tcPr>
          <w:p w14:paraId="7C838B87" w14:textId="77777777" w:rsidR="00F94ED4" w:rsidRDefault="00F94ED4" w:rsidP="008C264E">
            <w:pPr>
              <w:autoSpaceDE w:val="0"/>
              <w:autoSpaceDN w:val="0"/>
              <w:adjustRightInd w:val="0"/>
              <w:rPr>
                <w:rFonts w:cs="Calibri"/>
                <w:bCs/>
              </w:rPr>
            </w:pPr>
          </w:p>
        </w:tc>
        <w:tc>
          <w:tcPr>
            <w:tcW w:w="8215" w:type="dxa"/>
            <w:gridSpan w:val="3"/>
          </w:tcPr>
          <w:p w14:paraId="5D8CB393" w14:textId="5674F389" w:rsidR="00F94ED4" w:rsidRDefault="008E160E" w:rsidP="00717F4E">
            <w:pPr>
              <w:autoSpaceDE w:val="0"/>
              <w:autoSpaceDN w:val="0"/>
              <w:adjustRightInd w:val="0"/>
              <w:jc w:val="center"/>
              <w:rPr>
                <w:rFonts w:cs="Calibri"/>
                <w:bCs/>
              </w:rPr>
            </w:pPr>
            <w:r>
              <w:rPr>
                <w:rFonts w:cs="Calibri"/>
                <w:bCs/>
                <w:noProof/>
              </w:rPr>
              <w:drawing>
                <wp:inline distT="0" distB="0" distL="0" distR="0" wp14:anchorId="5FAFC47B" wp14:editId="3E4BBB7C">
                  <wp:extent cx="5040000" cy="2933678"/>
                  <wp:effectExtent l="0" t="0" r="8255" b="635"/>
                  <wp:docPr id="327756614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7756614" name="Picture 32775661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933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53F8" w14:paraId="1065E1EC" w14:textId="77777777" w:rsidTr="000B7FFA">
        <w:tc>
          <w:tcPr>
            <w:tcW w:w="279" w:type="dxa"/>
          </w:tcPr>
          <w:p w14:paraId="68FB1AF5" w14:textId="77777777" w:rsidR="002053F8" w:rsidRDefault="002053F8" w:rsidP="008C264E">
            <w:pPr>
              <w:autoSpaceDE w:val="0"/>
              <w:autoSpaceDN w:val="0"/>
              <w:adjustRightInd w:val="0"/>
              <w:rPr>
                <w:rFonts w:cs="Calibri"/>
                <w:bCs/>
              </w:rPr>
            </w:pPr>
          </w:p>
        </w:tc>
        <w:tc>
          <w:tcPr>
            <w:tcW w:w="8215" w:type="dxa"/>
            <w:gridSpan w:val="3"/>
          </w:tcPr>
          <w:p w14:paraId="04461A26" w14:textId="45D410C5" w:rsidR="002053F8" w:rsidRPr="002053F8" w:rsidRDefault="002053F8" w:rsidP="002053F8">
            <w:pPr>
              <w:autoSpaceDE w:val="0"/>
              <w:autoSpaceDN w:val="0"/>
              <w:adjustRightInd w:val="0"/>
              <w:rPr>
                <w:rFonts w:cs="Calibri"/>
                <w:bCs/>
                <w:i/>
                <w:iCs/>
                <w:noProof/>
              </w:rPr>
            </w:pPr>
            <w:r w:rsidRPr="002053F8">
              <w:rPr>
                <w:rFonts w:cs="Calibri"/>
                <w:bCs/>
                <w:i/>
                <w:iCs/>
                <w:noProof/>
                <w:color w:val="808080" w:themeColor="background1" w:themeShade="80"/>
              </w:rPr>
              <w:t>Figure</w:t>
            </w:r>
            <w:r w:rsidR="00C66E75">
              <w:rPr>
                <w:rFonts w:cs="Calibri"/>
                <w:bCs/>
                <w:i/>
                <w:iCs/>
                <w:noProof/>
                <w:color w:val="808080" w:themeColor="background1" w:themeShade="80"/>
              </w:rPr>
              <w:t xml:space="preserve"> 2</w:t>
            </w:r>
            <w:r w:rsidRPr="002053F8">
              <w:rPr>
                <w:rFonts w:cs="Calibri"/>
                <w:bCs/>
                <w:i/>
                <w:iCs/>
                <w:noProof/>
                <w:color w:val="808080" w:themeColor="background1" w:themeShade="80"/>
              </w:rPr>
              <w:t>: Forward Pass</w:t>
            </w:r>
          </w:p>
        </w:tc>
      </w:tr>
      <w:tr w:rsidR="001847CD" w14:paraId="24B56A78" w14:textId="77777777" w:rsidTr="000B7FFA">
        <w:tc>
          <w:tcPr>
            <w:tcW w:w="279" w:type="dxa"/>
          </w:tcPr>
          <w:p w14:paraId="3548F4F8" w14:textId="77777777" w:rsidR="001847CD" w:rsidRDefault="001847CD" w:rsidP="008C264E">
            <w:pPr>
              <w:autoSpaceDE w:val="0"/>
              <w:autoSpaceDN w:val="0"/>
              <w:adjustRightInd w:val="0"/>
              <w:rPr>
                <w:rFonts w:cs="Calibri"/>
                <w:bCs/>
              </w:rPr>
            </w:pPr>
          </w:p>
        </w:tc>
        <w:tc>
          <w:tcPr>
            <w:tcW w:w="8215" w:type="dxa"/>
            <w:gridSpan w:val="3"/>
          </w:tcPr>
          <w:p w14:paraId="4AEA9726" w14:textId="55BCBD0D" w:rsidR="001847CD" w:rsidRPr="003E0606" w:rsidRDefault="001847CD" w:rsidP="008C264E">
            <w:pPr>
              <w:autoSpaceDE w:val="0"/>
              <w:autoSpaceDN w:val="0"/>
              <w:adjustRightInd w:val="0"/>
              <w:rPr>
                <w:rFonts w:cs="Calibri"/>
                <w:b/>
              </w:rPr>
            </w:pPr>
            <w:r w:rsidRPr="003E0606">
              <w:rPr>
                <w:rFonts w:cs="Calibri"/>
                <w:b/>
              </w:rPr>
              <w:t xml:space="preserve">Back </w:t>
            </w:r>
            <w:r w:rsidR="00E9439C" w:rsidRPr="003E0606">
              <w:rPr>
                <w:rFonts w:cs="Calibri"/>
                <w:b/>
              </w:rPr>
              <w:t>propagation</w:t>
            </w:r>
          </w:p>
        </w:tc>
      </w:tr>
      <w:tr w:rsidR="00B040AD" w14:paraId="0E57EB3B" w14:textId="77777777" w:rsidTr="000B7FFA">
        <w:tc>
          <w:tcPr>
            <w:tcW w:w="279" w:type="dxa"/>
          </w:tcPr>
          <w:p w14:paraId="720BD24E" w14:textId="77777777" w:rsidR="00B040AD" w:rsidRDefault="00B040AD" w:rsidP="008C264E">
            <w:pPr>
              <w:autoSpaceDE w:val="0"/>
              <w:autoSpaceDN w:val="0"/>
              <w:adjustRightInd w:val="0"/>
              <w:rPr>
                <w:rFonts w:cs="Calibri"/>
                <w:bCs/>
              </w:rPr>
            </w:pPr>
          </w:p>
        </w:tc>
        <w:tc>
          <w:tcPr>
            <w:tcW w:w="8215" w:type="dxa"/>
            <w:gridSpan w:val="3"/>
          </w:tcPr>
          <w:p w14:paraId="4A8FEBDA" w14:textId="268F4D97" w:rsidR="00B040AD" w:rsidRDefault="0076262E" w:rsidP="008C264E">
            <w:pPr>
              <w:autoSpaceDE w:val="0"/>
              <w:autoSpaceDN w:val="0"/>
              <w:adjustRightInd w:val="0"/>
              <w:rPr>
                <w:rFonts w:cs="Calibri"/>
                <w:bCs/>
              </w:rPr>
            </w:pPr>
            <w:r>
              <w:rPr>
                <w:rFonts w:cs="Calibri"/>
                <w:bCs/>
              </w:rPr>
              <w:t xml:space="preserve">In the back propagation stage, the weights (w) of each neuron that is composed of an activation function and a dot product </w:t>
            </w:r>
            <m:oMath>
              <m:d>
                <m:dPr>
                  <m:ctrlPr>
                    <w:rPr>
                      <w:rFonts w:ascii="Cambria Math" w:hAnsi="Cambria Math" w:cs="Calibri"/>
                      <w:bCs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Calibri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Calibri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</w:rPr>
                    <m:t>+bias</m:t>
                  </m:r>
                </m:e>
              </m:d>
            </m:oMath>
            <w:r>
              <w:rPr>
                <w:rFonts w:eastAsiaTheme="minorEastAsia" w:cs="Calibri"/>
                <w:bCs/>
              </w:rPr>
              <w:t xml:space="preserve"> is increased or decreased by a learning rate such that the result of the </w:t>
            </w:r>
            <w:r>
              <w:rPr>
                <w:rFonts w:eastAsiaTheme="minorEastAsia" w:cs="Calibri"/>
                <w:bCs/>
              </w:rPr>
              <w:lastRenderedPageBreak/>
              <w:t xml:space="preserve">loss function (error) approaches </w:t>
            </w:r>
            <w:r w:rsidR="00043190">
              <w:rPr>
                <w:rFonts w:eastAsiaTheme="minorEastAsia" w:cs="Calibri"/>
                <w:bCs/>
              </w:rPr>
              <w:t>the minima</w:t>
            </w:r>
            <w:r>
              <w:rPr>
                <w:rFonts w:eastAsiaTheme="minorEastAsia" w:cs="Calibri"/>
                <w:bCs/>
              </w:rPr>
              <w:t>. This process starts from the end of the neural network and propagates backwards towards the input layer.</w:t>
            </w:r>
          </w:p>
        </w:tc>
      </w:tr>
      <w:tr w:rsidR="007E2A62" w14:paraId="531B3A3B" w14:textId="77777777" w:rsidTr="000B7FFA">
        <w:tc>
          <w:tcPr>
            <w:tcW w:w="279" w:type="dxa"/>
          </w:tcPr>
          <w:p w14:paraId="551238DD" w14:textId="77777777" w:rsidR="007E2A62" w:rsidRDefault="007E2A62" w:rsidP="008C264E">
            <w:pPr>
              <w:autoSpaceDE w:val="0"/>
              <w:autoSpaceDN w:val="0"/>
              <w:adjustRightInd w:val="0"/>
              <w:rPr>
                <w:rFonts w:cs="Calibri"/>
                <w:bCs/>
              </w:rPr>
            </w:pPr>
          </w:p>
        </w:tc>
        <w:tc>
          <w:tcPr>
            <w:tcW w:w="1701" w:type="dxa"/>
            <w:gridSpan w:val="2"/>
          </w:tcPr>
          <w:p w14:paraId="551AE85F" w14:textId="39F45B67" w:rsidR="007E2A62" w:rsidRPr="00224195" w:rsidRDefault="007E2A62" w:rsidP="008C264E">
            <w:pPr>
              <w:autoSpaceDE w:val="0"/>
              <w:autoSpaceDN w:val="0"/>
              <w:adjustRightInd w:val="0"/>
              <w:rPr>
                <w:rFonts w:cs="Calibri"/>
                <w:bCs/>
                <w:u w:val="single"/>
              </w:rPr>
            </w:pPr>
            <w:r w:rsidRPr="00224195">
              <w:rPr>
                <w:rFonts w:cs="Calibri"/>
                <w:bCs/>
                <w:u w:val="single"/>
              </w:rPr>
              <w:t>Loss function</w:t>
            </w:r>
            <w:r w:rsidR="00224195" w:rsidRPr="00224195">
              <w:rPr>
                <w:rFonts w:cs="Calibri"/>
                <w:bCs/>
                <w:u w:val="single"/>
              </w:rPr>
              <w:t>:</w:t>
            </w:r>
          </w:p>
        </w:tc>
        <w:tc>
          <w:tcPr>
            <w:tcW w:w="6514" w:type="dxa"/>
          </w:tcPr>
          <w:p w14:paraId="371C48A2" w14:textId="15C449A2" w:rsidR="007E2A62" w:rsidRPr="007E2A62" w:rsidRDefault="005D20C4" w:rsidP="007E2A62">
            <w:pPr>
              <w:autoSpaceDE w:val="0"/>
              <w:autoSpaceDN w:val="0"/>
              <w:adjustRightInd w:val="0"/>
              <w:rPr>
                <w:rFonts w:cs="Calibri"/>
                <w:bCs/>
              </w:rPr>
            </w:pPr>
            <w:r>
              <w:rPr>
                <w:rFonts w:cs="Calibri"/>
                <w:bCs/>
              </w:rPr>
              <w:t>Used to calculate how accurate the predicted output is compared to the true value.</w:t>
            </w:r>
            <w:r w:rsidR="00657608">
              <w:rPr>
                <w:rFonts w:cs="Calibri"/>
                <w:bCs/>
              </w:rPr>
              <w:t xml:space="preserve"> This work uses mean square error as the primary loss function </w:t>
            </w:r>
            <w:r w:rsidR="005F490E">
              <w:rPr>
                <w:rFonts w:cs="Calibri"/>
                <w:bCs/>
              </w:rPr>
              <w:t>for the configured neural network.</w:t>
            </w:r>
          </w:p>
        </w:tc>
      </w:tr>
      <w:tr w:rsidR="00942BFC" w14:paraId="7CE386CE" w14:textId="77777777" w:rsidTr="000B7FFA">
        <w:tc>
          <w:tcPr>
            <w:tcW w:w="279" w:type="dxa"/>
          </w:tcPr>
          <w:p w14:paraId="22B36BFA" w14:textId="77777777" w:rsidR="00942BFC" w:rsidRDefault="00942BFC" w:rsidP="00942BFC">
            <w:pPr>
              <w:autoSpaceDE w:val="0"/>
              <w:autoSpaceDN w:val="0"/>
              <w:adjustRightInd w:val="0"/>
              <w:rPr>
                <w:rFonts w:cs="Calibri"/>
                <w:bCs/>
              </w:rPr>
            </w:pPr>
          </w:p>
        </w:tc>
        <w:tc>
          <w:tcPr>
            <w:tcW w:w="283" w:type="dxa"/>
          </w:tcPr>
          <w:p w14:paraId="62B17493" w14:textId="77777777" w:rsidR="00942BFC" w:rsidRPr="009C0581" w:rsidRDefault="00942BFC" w:rsidP="00942BFC">
            <w:pPr>
              <w:autoSpaceDE w:val="0"/>
              <w:autoSpaceDN w:val="0"/>
              <w:adjustRightInd w:val="0"/>
              <w:rPr>
                <w:rFonts w:cs="Calibri"/>
                <w:b/>
              </w:rPr>
            </w:pPr>
          </w:p>
        </w:tc>
        <w:tc>
          <w:tcPr>
            <w:tcW w:w="7932" w:type="dxa"/>
            <w:gridSpan w:val="2"/>
          </w:tcPr>
          <w:p w14:paraId="49B4AD54" w14:textId="77777777" w:rsidR="00942BFC" w:rsidRDefault="00942BFC" w:rsidP="00942BFC">
            <w:pPr>
              <w:autoSpaceDE w:val="0"/>
              <w:autoSpaceDN w:val="0"/>
              <w:adjustRightInd w:val="0"/>
              <w:rPr>
                <w:rFonts w:eastAsiaTheme="minorEastAsia" w:cs="Calibri"/>
                <w:bCs/>
              </w:rPr>
            </w:pPr>
            <m:oMath>
              <m:r>
                <w:rPr>
                  <w:rFonts w:ascii="Cambria Math" w:eastAsiaTheme="minorEastAsia" w:hAnsi="Cambria Math" w:cs="Calibri"/>
                </w:rPr>
                <m:t>Let each instance of inputs=i</m:t>
              </m:r>
            </m:oMath>
            <w:r>
              <w:rPr>
                <w:rFonts w:eastAsiaTheme="minorEastAsia" w:cs="Calibri"/>
                <w:bCs/>
              </w:rPr>
              <w:t xml:space="preserve"> </w:t>
            </w:r>
          </w:p>
          <w:p w14:paraId="336A5917" w14:textId="77777777" w:rsidR="00942BFC" w:rsidRDefault="00942BFC" w:rsidP="00942BFC">
            <w:pPr>
              <w:autoSpaceDE w:val="0"/>
              <w:autoSpaceDN w:val="0"/>
              <w:adjustRightInd w:val="0"/>
              <w:rPr>
                <w:rFonts w:eastAsiaTheme="minorEastAsia" w:cs="Calibri"/>
                <w:bCs/>
              </w:rPr>
            </w:pPr>
            <m:oMath>
              <m:r>
                <w:rPr>
                  <w:rFonts w:ascii="Cambria Math" w:hAnsi="Cambria Math" w:cs="Calibri"/>
                </w:rPr>
                <m:t>Let predicted output at each instance=</m:t>
              </m:r>
              <m:sSub>
                <m:sSubPr>
                  <m:ctrlPr>
                    <w:rPr>
                      <w:rFonts w:ascii="Cambria Math" w:hAnsi="Cambria Math" w:cs="Calibri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 w:cs="Calibri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i</m:t>
                  </m:r>
                </m:sub>
              </m:sSub>
            </m:oMath>
            <w:r>
              <w:rPr>
                <w:rFonts w:eastAsiaTheme="minorEastAsia" w:cs="Calibri"/>
                <w:bCs/>
              </w:rPr>
              <w:t xml:space="preserve"> </w:t>
            </w:r>
          </w:p>
          <w:p w14:paraId="11E89E93" w14:textId="77777777" w:rsidR="00942BFC" w:rsidRDefault="00942BFC" w:rsidP="00942BFC">
            <w:pPr>
              <w:autoSpaceDE w:val="0"/>
              <w:autoSpaceDN w:val="0"/>
              <w:adjustRightInd w:val="0"/>
              <w:rPr>
                <w:rFonts w:eastAsiaTheme="minorEastAsia" w:cs="Calibri"/>
                <w:bCs/>
              </w:rPr>
            </w:pPr>
            <m:oMath>
              <m:r>
                <w:rPr>
                  <w:rFonts w:ascii="Cambria Math" w:hAnsi="Cambria Math" w:cs="Calibri"/>
                </w:rPr>
                <m:t>Let true value=t</m:t>
              </m:r>
            </m:oMath>
            <w:r>
              <w:rPr>
                <w:rFonts w:eastAsiaTheme="minorEastAsia" w:cs="Calibri"/>
                <w:bCs/>
              </w:rPr>
              <w:t xml:space="preserve"> </w:t>
            </w:r>
          </w:p>
          <w:p w14:paraId="2418315D" w14:textId="77777777" w:rsidR="00942BFC" w:rsidRDefault="00942BFC" w:rsidP="00942BFC">
            <w:pPr>
              <w:autoSpaceDE w:val="0"/>
              <w:autoSpaceDN w:val="0"/>
              <w:adjustRightInd w:val="0"/>
              <w:rPr>
                <w:rFonts w:eastAsiaTheme="minorEastAsia" w:cs="Calibri"/>
                <w:bCs/>
              </w:rPr>
            </w:pPr>
            <m:oMath>
              <m:r>
                <w:rPr>
                  <w:rFonts w:ascii="Cambria Math" w:eastAsiaTheme="minorEastAsia" w:hAnsi="Cambria Math" w:cs="Calibri"/>
                </w:rPr>
                <m:t xml:space="preserve">Error at any instance= </m:t>
              </m:r>
              <m:sSup>
                <m:sSupPr>
                  <m:ctrlPr>
                    <w:rPr>
                      <w:rFonts w:ascii="Cambria Math" w:eastAsiaTheme="minorEastAsia" w:hAnsi="Cambria Math" w:cs="Calibri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alibri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Calibri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libri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Calibri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Calibri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Calibri"/>
                    </w:rPr>
                    <m:t>2</m:t>
                  </m:r>
                </m:sup>
              </m:sSup>
            </m:oMath>
            <w:r>
              <w:rPr>
                <w:rFonts w:eastAsiaTheme="minorEastAsia" w:cs="Calibri"/>
                <w:bCs/>
              </w:rPr>
              <w:t xml:space="preserve"> </w:t>
            </w:r>
          </w:p>
          <w:p w14:paraId="5842271E" w14:textId="4F2A8CF5" w:rsidR="00942BFC" w:rsidRPr="009C0581" w:rsidRDefault="00942BFC" w:rsidP="00942BFC">
            <w:pPr>
              <w:autoSpaceDE w:val="0"/>
              <w:autoSpaceDN w:val="0"/>
              <w:adjustRightInd w:val="0"/>
              <w:rPr>
                <w:rFonts w:cs="Calibri"/>
                <w:b/>
              </w:rPr>
            </w:pPr>
            <m:oMath>
              <m:r>
                <w:rPr>
                  <w:rFonts w:ascii="Cambria Math" w:hAnsi="Cambria Math" w:cs="Calibri"/>
                </w:rPr>
                <m:t xml:space="preserve">Mean Square Error </m:t>
              </m:r>
              <m:d>
                <m:dPr>
                  <m:ctrlPr>
                    <w:rPr>
                      <w:rFonts w:ascii="Cambria Math" w:hAnsi="Cambria Math" w:cs="Calibri"/>
                      <w:bCs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MSE</m:t>
                  </m:r>
                </m:e>
              </m:d>
              <m:r>
                <w:rPr>
                  <w:rFonts w:ascii="Cambria Math" w:hAnsi="Cambria Math" w:cs="Calibri"/>
                </w:rPr>
                <m:t>=</m:t>
              </m:r>
              <m:f>
                <m:fPr>
                  <m:ctrlPr>
                    <w:rPr>
                      <w:rFonts w:ascii="Cambria Math" w:hAnsi="Cambria Math" w:cs="Calibri"/>
                      <w:bCs/>
                      <w:i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"/>
                          <w:bCs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 w:cs="Calibri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bCs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Calibri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Calibri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hAnsi="Cambria Math" w:cs="Calibri"/>
                    </w:rPr>
                    <m:t>n</m:t>
                  </m:r>
                </m:den>
              </m:f>
            </m:oMath>
            <w:r>
              <w:rPr>
                <w:rFonts w:eastAsiaTheme="minorEastAsia" w:cs="Calibri"/>
                <w:bCs/>
              </w:rPr>
              <w:t xml:space="preserve"> </w:t>
            </w:r>
          </w:p>
        </w:tc>
      </w:tr>
      <w:tr w:rsidR="00922F51" w14:paraId="5A24FDFE" w14:textId="77777777" w:rsidTr="000B7FFA">
        <w:tc>
          <w:tcPr>
            <w:tcW w:w="279" w:type="dxa"/>
          </w:tcPr>
          <w:p w14:paraId="55105521" w14:textId="77777777" w:rsidR="00922F51" w:rsidRDefault="00922F51" w:rsidP="00942BFC">
            <w:pPr>
              <w:autoSpaceDE w:val="0"/>
              <w:autoSpaceDN w:val="0"/>
              <w:adjustRightInd w:val="0"/>
              <w:rPr>
                <w:rFonts w:cs="Calibri"/>
                <w:bCs/>
              </w:rPr>
            </w:pPr>
          </w:p>
        </w:tc>
        <w:tc>
          <w:tcPr>
            <w:tcW w:w="1701" w:type="dxa"/>
            <w:gridSpan w:val="2"/>
          </w:tcPr>
          <w:p w14:paraId="219C6B3A" w14:textId="77777777" w:rsidR="00922F51" w:rsidRPr="00922F51" w:rsidRDefault="00922F51" w:rsidP="00942BFC">
            <w:pPr>
              <w:autoSpaceDE w:val="0"/>
              <w:autoSpaceDN w:val="0"/>
              <w:adjustRightInd w:val="0"/>
              <w:rPr>
                <w:rFonts w:cs="Calibri"/>
                <w:b/>
                <w:u w:val="single"/>
              </w:rPr>
            </w:pPr>
            <w:r>
              <w:rPr>
                <w:rFonts w:eastAsiaTheme="minorEastAsia" w:cs="Calibri"/>
                <w:bCs/>
              </w:rPr>
              <w:t xml:space="preserve"> </w:t>
            </w:r>
            <w:r w:rsidRPr="00922F51">
              <w:rPr>
                <w:rFonts w:eastAsiaTheme="minorEastAsia" w:cs="Calibri"/>
                <w:bCs/>
                <w:u w:val="single"/>
              </w:rPr>
              <w:t>Gradient Descent:</w:t>
            </w:r>
          </w:p>
        </w:tc>
        <w:tc>
          <w:tcPr>
            <w:tcW w:w="6514" w:type="dxa"/>
          </w:tcPr>
          <w:p w14:paraId="6E9EB8D0" w14:textId="0482C312" w:rsidR="00922F51" w:rsidRPr="00F5270A" w:rsidRDefault="00294698" w:rsidP="00942BFC">
            <w:pPr>
              <w:autoSpaceDE w:val="0"/>
              <w:autoSpaceDN w:val="0"/>
              <w:adjustRightInd w:val="0"/>
              <w:rPr>
                <w:rFonts w:cs="Calibri"/>
                <w:bCs/>
              </w:rPr>
            </w:pPr>
            <w:r>
              <w:rPr>
                <w:rFonts w:cs="Calibri"/>
                <w:bCs/>
              </w:rPr>
              <w:t xml:space="preserve">To find the </w:t>
            </w:r>
            <w:r w:rsidR="0096014F">
              <w:rPr>
                <w:rFonts w:cs="Calibri"/>
                <w:bCs/>
              </w:rPr>
              <w:t xml:space="preserve">minima of the loss function, the </w:t>
            </w:r>
            <w:r w:rsidR="001C7238">
              <w:rPr>
                <w:rFonts w:cs="Calibri"/>
                <w:bCs/>
              </w:rPr>
              <w:t xml:space="preserve">neural network iteratively increases or decreases the </w:t>
            </w:r>
            <w:r w:rsidR="00D4653B">
              <w:rPr>
                <w:rFonts w:cs="Calibri"/>
                <w:bCs/>
              </w:rPr>
              <w:t>weights</w:t>
            </w:r>
            <w:r w:rsidR="00B949EC">
              <w:rPr>
                <w:rFonts w:cs="Calibri"/>
                <w:bCs/>
              </w:rPr>
              <w:t xml:space="preserve"> </w:t>
            </w:r>
            <w:r w:rsidR="00F502AD">
              <w:rPr>
                <w:rFonts w:cs="Calibri"/>
                <w:bCs/>
              </w:rPr>
              <w:t>in each neuron</w:t>
            </w:r>
            <w:r w:rsidR="00B949EC">
              <w:rPr>
                <w:rFonts w:cs="Calibri"/>
                <w:bCs/>
              </w:rPr>
              <w:t xml:space="preserve"> by the learning rate</w:t>
            </w:r>
            <w:r w:rsidR="00F010C9">
              <w:rPr>
                <w:rFonts w:cs="Calibri"/>
                <w:bCs/>
              </w:rPr>
              <w:t xml:space="preserve"> such that the </w:t>
            </w:r>
            <w:r w:rsidR="00D44F18">
              <w:rPr>
                <w:rFonts w:cs="Calibri"/>
                <w:bCs/>
              </w:rPr>
              <w:t xml:space="preserve">gradient of the loss function approaches </w:t>
            </w:r>
            <w:r w:rsidR="00D4653B">
              <w:rPr>
                <w:rFonts w:cs="Calibri"/>
                <w:bCs/>
              </w:rPr>
              <w:t>zero.</w:t>
            </w:r>
          </w:p>
        </w:tc>
      </w:tr>
      <w:tr w:rsidR="00922F51" w14:paraId="68607931" w14:textId="77777777" w:rsidTr="000B7FFA">
        <w:tc>
          <w:tcPr>
            <w:tcW w:w="279" w:type="dxa"/>
          </w:tcPr>
          <w:p w14:paraId="1F6E7FB5" w14:textId="77777777" w:rsidR="00922F51" w:rsidRDefault="00922F51" w:rsidP="00942BFC">
            <w:pPr>
              <w:autoSpaceDE w:val="0"/>
              <w:autoSpaceDN w:val="0"/>
              <w:adjustRightInd w:val="0"/>
              <w:rPr>
                <w:rFonts w:cs="Calibri"/>
                <w:bCs/>
              </w:rPr>
            </w:pPr>
          </w:p>
        </w:tc>
        <w:tc>
          <w:tcPr>
            <w:tcW w:w="8215" w:type="dxa"/>
            <w:gridSpan w:val="3"/>
          </w:tcPr>
          <w:p w14:paraId="6D2610D4" w14:textId="39621D9F" w:rsidR="00922F51" w:rsidRDefault="00972F4D" w:rsidP="00AE10A9">
            <w:pPr>
              <w:autoSpaceDE w:val="0"/>
              <w:autoSpaceDN w:val="0"/>
              <w:adjustRightInd w:val="0"/>
              <w:jc w:val="center"/>
              <w:rPr>
                <w:rFonts w:eastAsiaTheme="minorEastAsia" w:cs="Calibri"/>
                <w:bCs/>
              </w:rPr>
            </w:pPr>
            <w:r>
              <w:rPr>
                <w:rFonts w:eastAsiaTheme="minorEastAsia" w:cs="Calibri"/>
                <w:bCs/>
                <w:noProof/>
              </w:rPr>
              <w:drawing>
                <wp:inline distT="0" distB="0" distL="0" distR="0" wp14:anchorId="04172898" wp14:editId="62AD9C43">
                  <wp:extent cx="3407954" cy="2934000"/>
                  <wp:effectExtent l="0" t="0" r="2540" b="0"/>
                  <wp:docPr id="1185242812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5242812" name="Picture 118524281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7954" cy="29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53F8" w14:paraId="2E2FA107" w14:textId="77777777" w:rsidTr="000B7FFA">
        <w:tc>
          <w:tcPr>
            <w:tcW w:w="279" w:type="dxa"/>
          </w:tcPr>
          <w:p w14:paraId="1C24E707" w14:textId="77777777" w:rsidR="002053F8" w:rsidRDefault="002053F8" w:rsidP="00942BFC">
            <w:pPr>
              <w:autoSpaceDE w:val="0"/>
              <w:autoSpaceDN w:val="0"/>
              <w:adjustRightInd w:val="0"/>
              <w:rPr>
                <w:rFonts w:cs="Calibri"/>
                <w:bCs/>
              </w:rPr>
            </w:pPr>
          </w:p>
        </w:tc>
        <w:tc>
          <w:tcPr>
            <w:tcW w:w="8215" w:type="dxa"/>
            <w:gridSpan w:val="3"/>
          </w:tcPr>
          <w:p w14:paraId="4EBFC684" w14:textId="16504171" w:rsidR="002053F8" w:rsidRPr="002053F8" w:rsidRDefault="002053F8" w:rsidP="002053F8">
            <w:pPr>
              <w:autoSpaceDE w:val="0"/>
              <w:autoSpaceDN w:val="0"/>
              <w:adjustRightInd w:val="0"/>
              <w:rPr>
                <w:rFonts w:eastAsiaTheme="minorEastAsia" w:cs="Calibri"/>
                <w:bCs/>
                <w:i/>
                <w:iCs/>
                <w:noProof/>
              </w:rPr>
            </w:pPr>
            <w:r w:rsidRPr="002053F8">
              <w:rPr>
                <w:rFonts w:eastAsiaTheme="minorEastAsia" w:cs="Calibri"/>
                <w:bCs/>
                <w:i/>
                <w:iCs/>
                <w:noProof/>
                <w:color w:val="808080" w:themeColor="background1" w:themeShade="80"/>
              </w:rPr>
              <w:t>Figure</w:t>
            </w:r>
            <w:r w:rsidR="00C66E75">
              <w:rPr>
                <w:rFonts w:eastAsiaTheme="minorEastAsia" w:cs="Calibri"/>
                <w:bCs/>
                <w:i/>
                <w:iCs/>
                <w:noProof/>
                <w:color w:val="808080" w:themeColor="background1" w:themeShade="80"/>
              </w:rPr>
              <w:t xml:space="preserve"> 3</w:t>
            </w:r>
            <w:r w:rsidRPr="002053F8">
              <w:rPr>
                <w:rFonts w:eastAsiaTheme="minorEastAsia" w:cs="Calibri"/>
                <w:bCs/>
                <w:i/>
                <w:iCs/>
                <w:noProof/>
                <w:color w:val="808080" w:themeColor="background1" w:themeShade="80"/>
              </w:rPr>
              <w:t>: Back propagation</w:t>
            </w:r>
          </w:p>
        </w:tc>
      </w:tr>
      <w:tr w:rsidR="00942BFC" w14:paraId="00D34377" w14:textId="77777777" w:rsidTr="000B7FFA">
        <w:tc>
          <w:tcPr>
            <w:tcW w:w="279" w:type="dxa"/>
          </w:tcPr>
          <w:p w14:paraId="1CB9E692" w14:textId="77777777" w:rsidR="00942BFC" w:rsidRDefault="00942BFC" w:rsidP="00942BFC">
            <w:pPr>
              <w:autoSpaceDE w:val="0"/>
              <w:autoSpaceDN w:val="0"/>
              <w:adjustRightInd w:val="0"/>
              <w:rPr>
                <w:rFonts w:cs="Calibri"/>
                <w:bCs/>
              </w:rPr>
            </w:pPr>
          </w:p>
        </w:tc>
        <w:tc>
          <w:tcPr>
            <w:tcW w:w="8215" w:type="dxa"/>
            <w:gridSpan w:val="3"/>
          </w:tcPr>
          <w:p w14:paraId="22CF2BE2" w14:textId="1448FEAF" w:rsidR="00942BFC" w:rsidRDefault="00942BFC" w:rsidP="00942BFC">
            <w:pPr>
              <w:pStyle w:val="UTSH5"/>
            </w:pPr>
            <w:r>
              <w:t xml:space="preserve">Why </w:t>
            </w:r>
            <w:proofErr w:type="gramStart"/>
            <w:r>
              <w:t>was</w:t>
            </w:r>
            <w:proofErr w:type="gramEnd"/>
            <w:r>
              <w:t xml:space="preserve"> this algorithm chosen?</w:t>
            </w:r>
          </w:p>
        </w:tc>
      </w:tr>
      <w:tr w:rsidR="00942BFC" w14:paraId="212F4AE1" w14:textId="77777777" w:rsidTr="000B7FFA">
        <w:tc>
          <w:tcPr>
            <w:tcW w:w="279" w:type="dxa"/>
          </w:tcPr>
          <w:p w14:paraId="096DA57F" w14:textId="77777777" w:rsidR="00942BFC" w:rsidRDefault="00942BFC" w:rsidP="00942BFC">
            <w:pPr>
              <w:autoSpaceDE w:val="0"/>
              <w:autoSpaceDN w:val="0"/>
              <w:adjustRightInd w:val="0"/>
              <w:rPr>
                <w:rFonts w:cs="Calibri"/>
                <w:bCs/>
              </w:rPr>
            </w:pPr>
          </w:p>
        </w:tc>
        <w:tc>
          <w:tcPr>
            <w:tcW w:w="8215" w:type="dxa"/>
            <w:gridSpan w:val="3"/>
          </w:tcPr>
          <w:p w14:paraId="4E72B24E" w14:textId="6DE7CF1B" w:rsidR="00942BFC" w:rsidRDefault="001B0D4E" w:rsidP="00942BFC">
            <w:pPr>
              <w:autoSpaceDE w:val="0"/>
              <w:autoSpaceDN w:val="0"/>
              <w:adjustRightInd w:val="0"/>
              <w:rPr>
                <w:rFonts w:cs="Calibri"/>
                <w:bCs/>
              </w:rPr>
            </w:pPr>
            <w:r>
              <w:rPr>
                <w:rFonts w:cs="Calibri"/>
                <w:bCs/>
              </w:rPr>
              <w:t xml:space="preserve">In the work of </w:t>
            </w:r>
            <w:r>
              <w:rPr>
                <w:rFonts w:cs="Calibri"/>
                <w:bCs/>
              </w:rPr>
              <w:fldChar w:fldCharType="begin"/>
            </w:r>
            <w:r>
              <w:rPr>
                <w:rFonts w:cs="Calibri"/>
                <w:bCs/>
              </w:rPr>
              <w:instrText xml:space="preserve"> ADDIN EN.CITE &lt;EndNote&gt;&lt;Cite AuthorYear="1"&gt;&lt;Author&gt;Cortez&lt;/Author&gt;&lt;Year&gt;2007&lt;/Year&gt;&lt;RecNum&gt;63&lt;/RecNum&gt;&lt;DisplayText&gt;Cortez and Morais (2007)&lt;/DisplayText&gt;&lt;record&gt;&lt;rec-number&gt;63&lt;/rec-number&gt;&lt;foreign-keys&gt;&lt;key app="EN" db-id="dftws5xf9z29a8efeasp502ysr0v559d5zpr" timestamp="1727531099"&gt;63&lt;/key&gt;&lt;/foreign-keys&gt;&lt;ref-type name="Journal Article"&gt;17&lt;/ref-type&gt;&lt;contributors&gt;&lt;authors&gt;&lt;author&gt;Cortez, Paulo&lt;/author&gt;&lt;author&gt;Morais, Aníbal de Jesus Raimundo&lt;/author&gt;&lt;/authors&gt;&lt;/contributors&gt;&lt;titles&gt;&lt;title&gt;A data mining approach to predict forest fires using meteorological data&lt;/title&gt;&lt;/titles&gt;&lt;dates&gt;&lt;year&gt;2007&lt;/year&gt;&lt;/dates&gt;&lt;isbn&gt;9899561800&lt;/isbn&gt;&lt;urls&gt;&lt;/urls&gt;&lt;/record&gt;&lt;/Cite&gt;&lt;/EndNote&gt;</w:instrText>
            </w:r>
            <w:r>
              <w:rPr>
                <w:rFonts w:cs="Calibri"/>
                <w:bCs/>
              </w:rPr>
              <w:fldChar w:fldCharType="separate"/>
            </w:r>
            <w:r>
              <w:rPr>
                <w:rFonts w:cs="Calibri"/>
                <w:bCs/>
                <w:noProof/>
              </w:rPr>
              <w:t>Cortez and Morais (2007)</w:t>
            </w:r>
            <w:r>
              <w:rPr>
                <w:rFonts w:cs="Calibri"/>
                <w:bCs/>
              </w:rPr>
              <w:fldChar w:fldCharType="end"/>
            </w:r>
            <w:r>
              <w:rPr>
                <w:rFonts w:cs="Calibri"/>
                <w:bCs/>
              </w:rPr>
              <w:t xml:space="preserve">, </w:t>
            </w:r>
            <w:r w:rsidR="00D27409">
              <w:rPr>
                <w:rFonts w:cs="Calibri"/>
                <w:bCs/>
              </w:rPr>
              <w:t xml:space="preserve">a single hidden layer neural network was used to </w:t>
            </w:r>
            <w:r w:rsidR="002A36AE">
              <w:rPr>
                <w:rFonts w:cs="Calibri"/>
                <w:bCs/>
              </w:rPr>
              <w:t xml:space="preserve">predict the area spread of forest fires in the </w:t>
            </w:r>
            <w:proofErr w:type="spellStart"/>
            <w:r w:rsidR="002A36AE">
              <w:rPr>
                <w:rFonts w:cs="Calibri"/>
                <w:bCs/>
              </w:rPr>
              <w:t>M</w:t>
            </w:r>
            <w:r w:rsidR="001319EF">
              <w:rPr>
                <w:rFonts w:cs="Calibri"/>
                <w:bCs/>
              </w:rPr>
              <w:t>ontesinho</w:t>
            </w:r>
            <w:proofErr w:type="spellEnd"/>
            <w:r w:rsidR="001319EF">
              <w:rPr>
                <w:rFonts w:cs="Calibri"/>
                <w:bCs/>
              </w:rPr>
              <w:t xml:space="preserve"> park. </w:t>
            </w:r>
            <w:r w:rsidR="0000476F">
              <w:rPr>
                <w:rFonts w:cs="Calibri"/>
                <w:bCs/>
              </w:rPr>
              <w:t xml:space="preserve">In contrast, this report </w:t>
            </w:r>
            <w:r w:rsidR="00B609A3">
              <w:rPr>
                <w:rFonts w:cs="Calibri"/>
                <w:bCs/>
              </w:rPr>
              <w:t xml:space="preserve">evaluates a neural network configuration </w:t>
            </w:r>
            <w:r w:rsidR="002C39DE">
              <w:rPr>
                <w:rFonts w:cs="Calibri"/>
                <w:bCs/>
              </w:rPr>
              <w:t>using multiple hidden layer</w:t>
            </w:r>
            <w:r w:rsidR="001450F4">
              <w:rPr>
                <w:rFonts w:cs="Calibri"/>
                <w:bCs/>
              </w:rPr>
              <w:t>s.</w:t>
            </w:r>
            <w:r w:rsidR="00C26641">
              <w:rPr>
                <w:rFonts w:cs="Calibri"/>
                <w:bCs/>
              </w:rPr>
              <w:t xml:space="preserve"> Additionally, neural networks are a method of parametric </w:t>
            </w:r>
            <w:r w:rsidR="00DC6997">
              <w:rPr>
                <w:rFonts w:cs="Calibri"/>
                <w:bCs/>
              </w:rPr>
              <w:t xml:space="preserve">modelling that </w:t>
            </w:r>
            <w:r w:rsidR="00D33483">
              <w:rPr>
                <w:rFonts w:cs="Calibri"/>
                <w:bCs/>
              </w:rPr>
              <w:t>performs well in determining non-linear patterns in data.</w:t>
            </w:r>
          </w:p>
        </w:tc>
      </w:tr>
      <w:tr w:rsidR="00942BFC" w14:paraId="0312E0B8" w14:textId="77777777" w:rsidTr="000B7FFA">
        <w:tc>
          <w:tcPr>
            <w:tcW w:w="8494" w:type="dxa"/>
            <w:gridSpan w:val="4"/>
          </w:tcPr>
          <w:p w14:paraId="01D27D05" w14:textId="6EA1F72E" w:rsidR="00942BFC" w:rsidRDefault="007054F6" w:rsidP="00942BFC">
            <w:pPr>
              <w:pStyle w:val="Heading4"/>
            </w:pPr>
            <w:r>
              <w:t>Support Vector Regressor</w:t>
            </w:r>
          </w:p>
        </w:tc>
      </w:tr>
      <w:tr w:rsidR="00942BFC" w14:paraId="1F080254" w14:textId="77777777" w:rsidTr="000B7FFA">
        <w:tc>
          <w:tcPr>
            <w:tcW w:w="279" w:type="dxa"/>
          </w:tcPr>
          <w:p w14:paraId="06A09396" w14:textId="77777777" w:rsidR="00942BFC" w:rsidRDefault="00942BFC" w:rsidP="00942BFC">
            <w:pPr>
              <w:autoSpaceDE w:val="0"/>
              <w:autoSpaceDN w:val="0"/>
              <w:adjustRightInd w:val="0"/>
              <w:rPr>
                <w:rFonts w:cs="Calibri"/>
                <w:bCs/>
              </w:rPr>
            </w:pPr>
          </w:p>
        </w:tc>
        <w:tc>
          <w:tcPr>
            <w:tcW w:w="8215" w:type="dxa"/>
            <w:gridSpan w:val="3"/>
          </w:tcPr>
          <w:p w14:paraId="594AA0CF" w14:textId="276F2D77" w:rsidR="00942BFC" w:rsidRDefault="00942BFC" w:rsidP="00942BFC">
            <w:pPr>
              <w:pStyle w:val="UTSH5"/>
            </w:pPr>
            <w:r>
              <w:t>Description of the technique</w:t>
            </w:r>
          </w:p>
        </w:tc>
      </w:tr>
      <w:tr w:rsidR="002B2C05" w14:paraId="798016F1" w14:textId="77777777" w:rsidTr="000B7FFA">
        <w:tc>
          <w:tcPr>
            <w:tcW w:w="279" w:type="dxa"/>
          </w:tcPr>
          <w:p w14:paraId="6A4D7CF2" w14:textId="77777777" w:rsidR="002B2C05" w:rsidRDefault="002B2C05" w:rsidP="00942BFC">
            <w:pPr>
              <w:autoSpaceDE w:val="0"/>
              <w:autoSpaceDN w:val="0"/>
              <w:adjustRightInd w:val="0"/>
              <w:rPr>
                <w:rFonts w:cs="Calibri"/>
                <w:bCs/>
              </w:rPr>
            </w:pPr>
          </w:p>
        </w:tc>
        <w:tc>
          <w:tcPr>
            <w:tcW w:w="8215" w:type="dxa"/>
            <w:gridSpan w:val="3"/>
          </w:tcPr>
          <w:p w14:paraId="39BF4328" w14:textId="5D765D3A" w:rsidR="002B2C05" w:rsidRPr="002E11DF" w:rsidRDefault="002E11DF" w:rsidP="002E11DF">
            <w:r>
              <w:t>Unlike the support vector machine (SVM) classifier</w:t>
            </w:r>
            <w:r w:rsidR="00D42FEF">
              <w:t>, the support vector regressor</w:t>
            </w:r>
            <w:r w:rsidR="002B594D">
              <w:t xml:space="preserve"> produces a prediction f</w:t>
            </w:r>
            <w:r w:rsidR="00B6750A">
              <w:t xml:space="preserve">unction that </w:t>
            </w:r>
            <w:r w:rsidR="00077F1B">
              <w:t xml:space="preserve">simultaneously </w:t>
            </w:r>
            <w:r w:rsidR="00C34F49">
              <w:t xml:space="preserve">minimizes the </w:t>
            </w:r>
            <w:r w:rsidR="00780093">
              <w:t>error</w:t>
            </w:r>
            <w:r w:rsidR="000B0FC0">
              <w:t xml:space="preserve"> rate (</w:t>
            </w:r>
            <w:r w:rsidR="000B0FC0" w:rsidRPr="000B0FC0">
              <w:t>ξ</w:t>
            </w:r>
            <w:r w:rsidR="000B0FC0">
              <w:t>) from the decision boundary</w:t>
            </w:r>
            <w:r w:rsidR="00077F1B">
              <w:t xml:space="preserve"> and maximizes the number of data points within the decision boundary</w:t>
            </w:r>
            <w:r w:rsidR="000B0FC0">
              <w:t>.</w:t>
            </w:r>
            <w:r w:rsidR="00077F1B">
              <w:t xml:space="preserve"> The resulting </w:t>
            </w:r>
            <w:r w:rsidR="004909DB">
              <w:t>hyperplane function is used to make predictions for subsequent data points.</w:t>
            </w:r>
          </w:p>
        </w:tc>
      </w:tr>
      <w:tr w:rsidR="00942BFC" w14:paraId="54FF7F51" w14:textId="77777777" w:rsidTr="000B7FFA">
        <w:tc>
          <w:tcPr>
            <w:tcW w:w="279" w:type="dxa"/>
          </w:tcPr>
          <w:p w14:paraId="614655EA" w14:textId="77777777" w:rsidR="00942BFC" w:rsidRDefault="00942BFC" w:rsidP="00942BFC">
            <w:pPr>
              <w:autoSpaceDE w:val="0"/>
              <w:autoSpaceDN w:val="0"/>
              <w:adjustRightInd w:val="0"/>
              <w:rPr>
                <w:rFonts w:cs="Calibri"/>
                <w:bCs/>
              </w:rPr>
            </w:pPr>
          </w:p>
        </w:tc>
        <w:tc>
          <w:tcPr>
            <w:tcW w:w="8215" w:type="dxa"/>
            <w:gridSpan w:val="3"/>
          </w:tcPr>
          <w:p w14:paraId="625AEB3D" w14:textId="053B0486" w:rsidR="00942BFC" w:rsidRDefault="00CE01FB" w:rsidP="002053F8">
            <w:pPr>
              <w:autoSpaceDE w:val="0"/>
              <w:autoSpaceDN w:val="0"/>
              <w:adjustRightInd w:val="0"/>
              <w:jc w:val="center"/>
              <w:rPr>
                <w:rFonts w:cs="Calibri"/>
                <w:bCs/>
              </w:rPr>
            </w:pPr>
            <w:r>
              <w:rPr>
                <w:rFonts w:cs="Calibri"/>
                <w:bCs/>
                <w:noProof/>
              </w:rPr>
              <w:drawing>
                <wp:inline distT="0" distB="0" distL="0" distR="0" wp14:anchorId="442936D6" wp14:editId="5FEEF20B">
                  <wp:extent cx="4914900" cy="3905250"/>
                  <wp:effectExtent l="0" t="0" r="0" b="0"/>
                  <wp:docPr id="1566327613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6327613" name="Picture 156632761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390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53F8" w14:paraId="2FFFD3D1" w14:textId="77777777" w:rsidTr="000B7FFA">
        <w:tc>
          <w:tcPr>
            <w:tcW w:w="279" w:type="dxa"/>
          </w:tcPr>
          <w:p w14:paraId="46A9DB9F" w14:textId="77777777" w:rsidR="002053F8" w:rsidRDefault="002053F8" w:rsidP="00942BFC">
            <w:pPr>
              <w:autoSpaceDE w:val="0"/>
              <w:autoSpaceDN w:val="0"/>
              <w:adjustRightInd w:val="0"/>
              <w:rPr>
                <w:rFonts w:cs="Calibri"/>
                <w:bCs/>
              </w:rPr>
            </w:pPr>
          </w:p>
        </w:tc>
        <w:tc>
          <w:tcPr>
            <w:tcW w:w="8215" w:type="dxa"/>
            <w:gridSpan w:val="3"/>
          </w:tcPr>
          <w:p w14:paraId="7D5B3B53" w14:textId="1DBA7DAF" w:rsidR="002053F8" w:rsidRPr="002053F8" w:rsidRDefault="002053F8" w:rsidP="00942BFC">
            <w:pPr>
              <w:autoSpaceDE w:val="0"/>
              <w:autoSpaceDN w:val="0"/>
              <w:adjustRightInd w:val="0"/>
              <w:rPr>
                <w:rFonts w:cs="Calibri"/>
                <w:bCs/>
                <w:i/>
                <w:iCs/>
                <w:noProof/>
              </w:rPr>
            </w:pPr>
            <w:r w:rsidRPr="002053F8">
              <w:rPr>
                <w:rFonts w:cs="Calibri"/>
                <w:bCs/>
                <w:i/>
                <w:iCs/>
                <w:noProof/>
                <w:color w:val="808080" w:themeColor="background1" w:themeShade="80"/>
              </w:rPr>
              <w:t>Figure</w:t>
            </w:r>
            <w:r w:rsidR="00C66E75">
              <w:rPr>
                <w:rFonts w:cs="Calibri"/>
                <w:bCs/>
                <w:i/>
                <w:iCs/>
                <w:noProof/>
                <w:color w:val="808080" w:themeColor="background1" w:themeShade="80"/>
              </w:rPr>
              <w:t xml:space="preserve"> 4</w:t>
            </w:r>
            <w:r w:rsidRPr="002053F8">
              <w:rPr>
                <w:rFonts w:cs="Calibri"/>
                <w:bCs/>
                <w:i/>
                <w:iCs/>
                <w:noProof/>
                <w:color w:val="808080" w:themeColor="background1" w:themeShade="80"/>
              </w:rPr>
              <w:t>: SVM regressor</w:t>
            </w:r>
          </w:p>
        </w:tc>
      </w:tr>
      <w:tr w:rsidR="00942BFC" w14:paraId="7DE3C3B6" w14:textId="77777777" w:rsidTr="000B7FFA">
        <w:tc>
          <w:tcPr>
            <w:tcW w:w="279" w:type="dxa"/>
          </w:tcPr>
          <w:p w14:paraId="115BCD0E" w14:textId="77777777" w:rsidR="00942BFC" w:rsidRDefault="00942BFC" w:rsidP="00942BFC">
            <w:pPr>
              <w:autoSpaceDE w:val="0"/>
              <w:autoSpaceDN w:val="0"/>
              <w:adjustRightInd w:val="0"/>
              <w:rPr>
                <w:rFonts w:cs="Calibri"/>
                <w:bCs/>
              </w:rPr>
            </w:pPr>
          </w:p>
        </w:tc>
        <w:tc>
          <w:tcPr>
            <w:tcW w:w="8215" w:type="dxa"/>
            <w:gridSpan w:val="3"/>
          </w:tcPr>
          <w:p w14:paraId="09D650BB" w14:textId="1463F24F" w:rsidR="00942BFC" w:rsidRDefault="00942BFC" w:rsidP="00942BFC">
            <w:pPr>
              <w:pStyle w:val="UTSH5"/>
            </w:pPr>
            <w:r>
              <w:t xml:space="preserve">Why </w:t>
            </w:r>
            <w:proofErr w:type="gramStart"/>
            <w:r>
              <w:t>was</w:t>
            </w:r>
            <w:proofErr w:type="gramEnd"/>
            <w:r>
              <w:t xml:space="preserve"> this algorithm chosen?</w:t>
            </w:r>
          </w:p>
        </w:tc>
      </w:tr>
      <w:tr w:rsidR="00942BFC" w14:paraId="5304C127" w14:textId="77777777" w:rsidTr="000B7FFA">
        <w:tc>
          <w:tcPr>
            <w:tcW w:w="279" w:type="dxa"/>
          </w:tcPr>
          <w:p w14:paraId="0D598978" w14:textId="77777777" w:rsidR="00942BFC" w:rsidRDefault="00942BFC" w:rsidP="00942BFC">
            <w:pPr>
              <w:autoSpaceDE w:val="0"/>
              <w:autoSpaceDN w:val="0"/>
              <w:adjustRightInd w:val="0"/>
              <w:rPr>
                <w:rFonts w:cs="Calibri"/>
                <w:bCs/>
              </w:rPr>
            </w:pPr>
          </w:p>
        </w:tc>
        <w:tc>
          <w:tcPr>
            <w:tcW w:w="8215" w:type="dxa"/>
            <w:gridSpan w:val="3"/>
          </w:tcPr>
          <w:p w14:paraId="3EFB8AB3" w14:textId="0228E6B6" w:rsidR="00942BFC" w:rsidRDefault="001450F4" w:rsidP="00942BFC">
            <w:pPr>
              <w:autoSpaceDE w:val="0"/>
              <w:autoSpaceDN w:val="0"/>
              <w:adjustRightInd w:val="0"/>
              <w:rPr>
                <w:rFonts w:cs="Calibri"/>
                <w:bCs/>
              </w:rPr>
            </w:pPr>
            <w:r>
              <w:rPr>
                <w:rFonts w:cs="Calibri"/>
                <w:bCs/>
              </w:rPr>
              <w:t xml:space="preserve">SVM was the </w:t>
            </w:r>
            <w:r w:rsidR="00C26641">
              <w:rPr>
                <w:rFonts w:cs="Calibri"/>
                <w:bCs/>
              </w:rPr>
              <w:t xml:space="preserve">recommended </w:t>
            </w:r>
            <w:r w:rsidR="00D33483">
              <w:rPr>
                <w:rFonts w:cs="Calibri"/>
                <w:bCs/>
              </w:rPr>
              <w:t xml:space="preserve">model in the work of </w:t>
            </w:r>
            <w:r w:rsidR="00D33483">
              <w:rPr>
                <w:rFonts w:cs="Calibri"/>
                <w:bCs/>
              </w:rPr>
              <w:fldChar w:fldCharType="begin"/>
            </w:r>
            <w:r w:rsidR="00D33483">
              <w:rPr>
                <w:rFonts w:cs="Calibri"/>
                <w:bCs/>
              </w:rPr>
              <w:instrText xml:space="preserve"> ADDIN EN.CITE &lt;EndNote&gt;&lt;Cite AuthorYear="1"&gt;&lt;Author&gt;Cortez&lt;/Author&gt;&lt;Year&gt;2007&lt;/Year&gt;&lt;RecNum&gt;63&lt;/RecNum&gt;&lt;DisplayText&gt;Cortez and Morais (2007)&lt;/DisplayText&gt;&lt;record&gt;&lt;rec-number&gt;63&lt;/rec-number&gt;&lt;foreign-keys&gt;&lt;key app="EN" db-id="dftws5xf9z29a8efeasp502ysr0v559d5zpr" timestamp="1727531099"&gt;63&lt;/key&gt;&lt;/foreign-keys&gt;&lt;ref-type name="Journal Article"&gt;17&lt;/ref-type&gt;&lt;contributors&gt;&lt;authors&gt;&lt;author&gt;Cortez, Paulo&lt;/author&gt;&lt;author&gt;Morais, Aníbal de Jesus Raimundo&lt;/author&gt;&lt;/authors&gt;&lt;/contributors&gt;&lt;titles&gt;&lt;title&gt;A data mining approach to predict forest fires using meteorological data&lt;/title&gt;&lt;/titles&gt;&lt;dates&gt;&lt;year&gt;2007&lt;/year&gt;&lt;/dates&gt;&lt;isbn&gt;9899561800&lt;/isbn&gt;&lt;urls&gt;&lt;/urls&gt;&lt;/record&gt;&lt;/Cite&gt;&lt;/EndNote&gt;</w:instrText>
            </w:r>
            <w:r w:rsidR="00D33483">
              <w:rPr>
                <w:rFonts w:cs="Calibri"/>
                <w:bCs/>
              </w:rPr>
              <w:fldChar w:fldCharType="separate"/>
            </w:r>
            <w:r w:rsidR="00D33483">
              <w:rPr>
                <w:rFonts w:cs="Calibri"/>
                <w:bCs/>
                <w:noProof/>
              </w:rPr>
              <w:t>Cortez and Morais (2007)</w:t>
            </w:r>
            <w:r w:rsidR="00D33483">
              <w:rPr>
                <w:rFonts w:cs="Calibri"/>
                <w:bCs/>
              </w:rPr>
              <w:fldChar w:fldCharType="end"/>
            </w:r>
            <w:r w:rsidR="003553B6">
              <w:rPr>
                <w:rFonts w:cs="Calibri"/>
                <w:bCs/>
              </w:rPr>
              <w:t xml:space="preserve">. Hence, it was selected to be evaluated against </w:t>
            </w:r>
            <w:r w:rsidR="00E52B53">
              <w:rPr>
                <w:rFonts w:cs="Calibri"/>
                <w:bCs/>
              </w:rPr>
              <w:t xml:space="preserve">neural networks with multiple hidden layers. </w:t>
            </w:r>
            <w:r w:rsidR="000244B6">
              <w:rPr>
                <w:rFonts w:cs="Calibri"/>
                <w:bCs/>
              </w:rPr>
              <w:t>Although SVM is typically a</w:t>
            </w:r>
            <w:r w:rsidR="0037596B">
              <w:rPr>
                <w:rFonts w:cs="Calibri"/>
                <w:bCs/>
              </w:rPr>
              <w:t>ssociated with</w:t>
            </w:r>
            <w:r w:rsidR="000244B6">
              <w:rPr>
                <w:rFonts w:cs="Calibri"/>
                <w:bCs/>
              </w:rPr>
              <w:t xml:space="preserve"> classification modelling</w:t>
            </w:r>
            <w:r w:rsidR="0037596B">
              <w:rPr>
                <w:rFonts w:cs="Calibri"/>
                <w:bCs/>
              </w:rPr>
              <w:t xml:space="preserve">, it </w:t>
            </w:r>
            <w:r w:rsidR="00352541">
              <w:rPr>
                <w:rFonts w:cs="Calibri"/>
                <w:bCs/>
              </w:rPr>
              <w:t xml:space="preserve">is still able to learn and form </w:t>
            </w:r>
            <w:r w:rsidR="000B7FFA">
              <w:rPr>
                <w:rFonts w:cs="Calibri"/>
                <w:bCs/>
              </w:rPr>
              <w:t>a non-linear prediction function.</w:t>
            </w:r>
          </w:p>
        </w:tc>
      </w:tr>
    </w:tbl>
    <w:p w14:paraId="649AB369" w14:textId="13F61C66" w:rsidR="008C264E" w:rsidRPr="00021617" w:rsidRDefault="008C264E" w:rsidP="00021617">
      <w:pPr>
        <w:pStyle w:val="Heading3"/>
      </w:pPr>
      <w:bookmarkStart w:id="12" w:name="_Toc178615344"/>
      <w:r w:rsidRPr="00426F29">
        <w:t>Implementation of AI techniques</w:t>
      </w:r>
      <w:bookmarkEnd w:id="12"/>
      <w: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9"/>
        <w:gridCol w:w="1417"/>
        <w:gridCol w:w="6798"/>
      </w:tblGrid>
      <w:tr w:rsidR="00B9511B" w14:paraId="660C2FA2" w14:textId="77777777" w:rsidTr="00063DC6">
        <w:tc>
          <w:tcPr>
            <w:tcW w:w="8494" w:type="dxa"/>
            <w:gridSpan w:val="3"/>
          </w:tcPr>
          <w:p w14:paraId="25270C36" w14:textId="362746BA" w:rsidR="00B9511B" w:rsidRDefault="00B9511B" w:rsidP="00A31F40">
            <w:pPr>
              <w:pStyle w:val="Heading4"/>
            </w:pPr>
            <w:r>
              <w:t>Programming Environment</w:t>
            </w:r>
          </w:p>
        </w:tc>
      </w:tr>
      <w:tr w:rsidR="003F00AE" w14:paraId="00AE50CC" w14:textId="77777777" w:rsidTr="00084265">
        <w:tc>
          <w:tcPr>
            <w:tcW w:w="279" w:type="dxa"/>
          </w:tcPr>
          <w:p w14:paraId="0BD18C9A" w14:textId="77777777" w:rsidR="003F00AE" w:rsidRDefault="003F00AE" w:rsidP="008C264E">
            <w:pPr>
              <w:autoSpaceDE w:val="0"/>
              <w:autoSpaceDN w:val="0"/>
              <w:adjustRightInd w:val="0"/>
              <w:rPr>
                <w:rFonts w:cs="Calibri"/>
                <w:i/>
                <w:iCs/>
                <w:color w:val="808080" w:themeColor="background1" w:themeShade="80"/>
              </w:rPr>
            </w:pP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4C80E65F" w14:textId="0E784F49" w:rsidR="003F00AE" w:rsidRPr="00063DC6" w:rsidRDefault="003F00AE" w:rsidP="003F00AE">
            <w:pPr>
              <w:rPr>
                <w:b/>
                <w:bCs/>
              </w:rPr>
            </w:pPr>
            <w:r w:rsidRPr="00063DC6">
              <w:rPr>
                <w:b/>
                <w:bCs/>
              </w:rPr>
              <w:t>Variable</w:t>
            </w:r>
          </w:p>
        </w:tc>
        <w:tc>
          <w:tcPr>
            <w:tcW w:w="6798" w:type="dxa"/>
            <w:tcBorders>
              <w:bottom w:val="single" w:sz="4" w:space="0" w:color="auto"/>
            </w:tcBorders>
          </w:tcPr>
          <w:p w14:paraId="2D96790A" w14:textId="6B1793F5" w:rsidR="003F00AE" w:rsidRPr="00063DC6" w:rsidRDefault="003F00AE" w:rsidP="003F00AE">
            <w:pPr>
              <w:rPr>
                <w:b/>
                <w:bCs/>
              </w:rPr>
            </w:pPr>
            <w:r w:rsidRPr="00063DC6">
              <w:rPr>
                <w:b/>
                <w:bCs/>
              </w:rPr>
              <w:t>Description</w:t>
            </w:r>
          </w:p>
        </w:tc>
      </w:tr>
      <w:tr w:rsidR="003F00AE" w14:paraId="307D4A0F" w14:textId="77777777" w:rsidTr="00084265">
        <w:tc>
          <w:tcPr>
            <w:tcW w:w="279" w:type="dxa"/>
          </w:tcPr>
          <w:p w14:paraId="43AB1C6E" w14:textId="77777777" w:rsidR="003F00AE" w:rsidRDefault="003F00AE" w:rsidP="008C264E">
            <w:pPr>
              <w:autoSpaceDE w:val="0"/>
              <w:autoSpaceDN w:val="0"/>
              <w:adjustRightInd w:val="0"/>
              <w:rPr>
                <w:rFonts w:cs="Calibri"/>
                <w:i/>
                <w:iCs/>
                <w:color w:val="808080" w:themeColor="background1" w:themeShade="80"/>
              </w:rPr>
            </w:pP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166E73F1" w14:textId="7130BDBE" w:rsidR="003F00AE" w:rsidRDefault="005C4CEE" w:rsidP="003F00AE">
            <w:r>
              <w:t>CPU</w:t>
            </w:r>
          </w:p>
        </w:tc>
        <w:tc>
          <w:tcPr>
            <w:tcW w:w="6798" w:type="dxa"/>
            <w:tcBorders>
              <w:top w:val="single" w:sz="4" w:space="0" w:color="auto"/>
              <w:bottom w:val="single" w:sz="4" w:space="0" w:color="auto"/>
            </w:tcBorders>
          </w:tcPr>
          <w:p w14:paraId="26629F12" w14:textId="1BB3F374" w:rsidR="003F00AE" w:rsidRDefault="0063367F" w:rsidP="003F00AE">
            <w:r w:rsidRPr="0063367F">
              <w:t xml:space="preserve">Intel(R) </w:t>
            </w:r>
            <w:proofErr w:type="gramStart"/>
            <w:r w:rsidRPr="0063367F">
              <w:t>Core(</w:t>
            </w:r>
            <w:proofErr w:type="gramEnd"/>
            <w:r w:rsidRPr="0063367F">
              <w:t>TM) i7-4600M CPU @ 2.90GHz   2.89 GHz</w:t>
            </w:r>
          </w:p>
        </w:tc>
      </w:tr>
      <w:tr w:rsidR="0063367F" w14:paraId="116828B6" w14:textId="77777777" w:rsidTr="00084265">
        <w:tc>
          <w:tcPr>
            <w:tcW w:w="279" w:type="dxa"/>
          </w:tcPr>
          <w:p w14:paraId="12653C4B" w14:textId="77777777" w:rsidR="0063367F" w:rsidRDefault="0063367F" w:rsidP="008C264E">
            <w:pPr>
              <w:autoSpaceDE w:val="0"/>
              <w:autoSpaceDN w:val="0"/>
              <w:adjustRightInd w:val="0"/>
              <w:rPr>
                <w:rFonts w:cs="Calibri"/>
                <w:i/>
                <w:iCs/>
                <w:color w:val="808080" w:themeColor="background1" w:themeShade="80"/>
              </w:rPr>
            </w:pP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50C6C27E" w14:textId="79FD7BD9" w:rsidR="0063367F" w:rsidRDefault="0063367F" w:rsidP="003F00AE">
            <w:r>
              <w:t>RAM</w:t>
            </w:r>
          </w:p>
        </w:tc>
        <w:tc>
          <w:tcPr>
            <w:tcW w:w="6798" w:type="dxa"/>
            <w:tcBorders>
              <w:top w:val="single" w:sz="4" w:space="0" w:color="auto"/>
              <w:bottom w:val="single" w:sz="4" w:space="0" w:color="auto"/>
            </w:tcBorders>
          </w:tcPr>
          <w:p w14:paraId="74202CEB" w14:textId="21C08DBE" w:rsidR="0063367F" w:rsidRPr="0063367F" w:rsidRDefault="0063367F" w:rsidP="003F00AE">
            <w:r w:rsidRPr="0063367F">
              <w:t>8.00 GB</w:t>
            </w:r>
          </w:p>
        </w:tc>
      </w:tr>
      <w:tr w:rsidR="001517E0" w14:paraId="619AF6DD" w14:textId="77777777" w:rsidTr="00084265">
        <w:trPr>
          <w:trHeight w:val="110"/>
        </w:trPr>
        <w:tc>
          <w:tcPr>
            <w:tcW w:w="279" w:type="dxa"/>
            <w:vMerge w:val="restart"/>
          </w:tcPr>
          <w:p w14:paraId="611F7F06" w14:textId="77777777" w:rsidR="001517E0" w:rsidRDefault="001517E0" w:rsidP="008C264E">
            <w:pPr>
              <w:autoSpaceDE w:val="0"/>
              <w:autoSpaceDN w:val="0"/>
              <w:adjustRightInd w:val="0"/>
              <w:rPr>
                <w:rFonts w:cs="Calibri"/>
                <w:i/>
                <w:iCs/>
                <w:color w:val="808080" w:themeColor="background1" w:themeShade="80"/>
              </w:rPr>
            </w:pPr>
          </w:p>
        </w:tc>
        <w:tc>
          <w:tcPr>
            <w:tcW w:w="1417" w:type="dxa"/>
            <w:vMerge w:val="restart"/>
            <w:tcBorders>
              <w:top w:val="single" w:sz="4" w:space="0" w:color="auto"/>
            </w:tcBorders>
          </w:tcPr>
          <w:p w14:paraId="1059069D" w14:textId="71992489" w:rsidR="001517E0" w:rsidRDefault="001517E0" w:rsidP="003F00AE">
            <w:r>
              <w:t>Python</w:t>
            </w:r>
          </w:p>
        </w:tc>
        <w:tc>
          <w:tcPr>
            <w:tcW w:w="6798" w:type="dxa"/>
            <w:tcBorders>
              <w:top w:val="single" w:sz="4" w:space="0" w:color="auto"/>
            </w:tcBorders>
          </w:tcPr>
          <w:p w14:paraId="425F6B0F" w14:textId="6649B23C" w:rsidR="001517E0" w:rsidRPr="0063367F" w:rsidRDefault="001517E0" w:rsidP="003F00AE">
            <w:r>
              <w:t>Version 3.12.4</w:t>
            </w:r>
          </w:p>
        </w:tc>
      </w:tr>
      <w:tr w:rsidR="001517E0" w14:paraId="5E3304B1" w14:textId="77777777" w:rsidTr="00084265">
        <w:trPr>
          <w:trHeight w:val="110"/>
        </w:trPr>
        <w:tc>
          <w:tcPr>
            <w:tcW w:w="279" w:type="dxa"/>
            <w:vMerge/>
          </w:tcPr>
          <w:p w14:paraId="4C405516" w14:textId="77777777" w:rsidR="001517E0" w:rsidRDefault="001517E0" w:rsidP="008C264E">
            <w:pPr>
              <w:autoSpaceDE w:val="0"/>
              <w:autoSpaceDN w:val="0"/>
              <w:adjustRightInd w:val="0"/>
              <w:rPr>
                <w:rFonts w:cs="Calibri"/>
                <w:i/>
                <w:iCs/>
                <w:color w:val="808080" w:themeColor="background1" w:themeShade="80"/>
              </w:rPr>
            </w:pPr>
          </w:p>
        </w:tc>
        <w:tc>
          <w:tcPr>
            <w:tcW w:w="1417" w:type="dxa"/>
            <w:vMerge/>
            <w:tcBorders>
              <w:bottom w:val="single" w:sz="4" w:space="0" w:color="auto"/>
            </w:tcBorders>
          </w:tcPr>
          <w:p w14:paraId="5B0D0C99" w14:textId="77777777" w:rsidR="001517E0" w:rsidRDefault="001517E0" w:rsidP="003F00AE"/>
        </w:tc>
        <w:tc>
          <w:tcPr>
            <w:tcW w:w="6798" w:type="dxa"/>
            <w:tcBorders>
              <w:bottom w:val="single" w:sz="4" w:space="0" w:color="auto"/>
            </w:tcBorders>
          </w:tcPr>
          <w:p w14:paraId="1EA94118" w14:textId="09440E43" w:rsidR="001517E0" w:rsidRDefault="001517E0" w:rsidP="003F00AE">
            <w:r>
              <w:t>Programming language for model implementation</w:t>
            </w:r>
            <w:r w:rsidR="004C130C">
              <w:t>.</w:t>
            </w:r>
          </w:p>
        </w:tc>
      </w:tr>
      <w:tr w:rsidR="003841CC" w14:paraId="23998123" w14:textId="77777777" w:rsidTr="00084265">
        <w:trPr>
          <w:trHeight w:val="110"/>
        </w:trPr>
        <w:tc>
          <w:tcPr>
            <w:tcW w:w="279" w:type="dxa"/>
            <w:vMerge w:val="restart"/>
          </w:tcPr>
          <w:p w14:paraId="60E7F5C1" w14:textId="77777777" w:rsidR="003841CC" w:rsidRDefault="003841CC" w:rsidP="008C264E">
            <w:pPr>
              <w:autoSpaceDE w:val="0"/>
              <w:autoSpaceDN w:val="0"/>
              <w:adjustRightInd w:val="0"/>
              <w:rPr>
                <w:rFonts w:cs="Calibri"/>
                <w:i/>
                <w:iCs/>
                <w:color w:val="808080" w:themeColor="background1" w:themeShade="80"/>
              </w:rPr>
            </w:pPr>
          </w:p>
        </w:tc>
        <w:tc>
          <w:tcPr>
            <w:tcW w:w="1417" w:type="dxa"/>
            <w:vMerge w:val="restart"/>
            <w:tcBorders>
              <w:top w:val="single" w:sz="4" w:space="0" w:color="auto"/>
            </w:tcBorders>
          </w:tcPr>
          <w:p w14:paraId="3DCBDF28" w14:textId="64858E50" w:rsidR="003841CC" w:rsidRDefault="003841CC" w:rsidP="003F00AE">
            <w:r>
              <w:t>Anaconda</w:t>
            </w:r>
          </w:p>
        </w:tc>
        <w:tc>
          <w:tcPr>
            <w:tcW w:w="6798" w:type="dxa"/>
            <w:tcBorders>
              <w:top w:val="single" w:sz="4" w:space="0" w:color="auto"/>
            </w:tcBorders>
          </w:tcPr>
          <w:p w14:paraId="513CC68A" w14:textId="16516BE4" w:rsidR="003841CC" w:rsidRDefault="003841CC" w:rsidP="003F00AE">
            <w:r>
              <w:t>Version 24.5.0</w:t>
            </w:r>
          </w:p>
        </w:tc>
      </w:tr>
      <w:tr w:rsidR="003841CC" w14:paraId="14B39362" w14:textId="77777777" w:rsidTr="00084265">
        <w:trPr>
          <w:trHeight w:val="110"/>
        </w:trPr>
        <w:tc>
          <w:tcPr>
            <w:tcW w:w="279" w:type="dxa"/>
            <w:vMerge/>
          </w:tcPr>
          <w:p w14:paraId="0C380F95" w14:textId="77777777" w:rsidR="003841CC" w:rsidRDefault="003841CC" w:rsidP="008C264E">
            <w:pPr>
              <w:autoSpaceDE w:val="0"/>
              <w:autoSpaceDN w:val="0"/>
              <w:adjustRightInd w:val="0"/>
              <w:rPr>
                <w:rFonts w:cs="Calibri"/>
                <w:i/>
                <w:iCs/>
                <w:color w:val="808080" w:themeColor="background1" w:themeShade="80"/>
              </w:rPr>
            </w:pPr>
          </w:p>
        </w:tc>
        <w:tc>
          <w:tcPr>
            <w:tcW w:w="1417" w:type="dxa"/>
            <w:vMerge/>
            <w:tcBorders>
              <w:bottom w:val="single" w:sz="4" w:space="0" w:color="auto"/>
            </w:tcBorders>
          </w:tcPr>
          <w:p w14:paraId="5DBA7283" w14:textId="77777777" w:rsidR="003841CC" w:rsidRDefault="003841CC" w:rsidP="003F00AE"/>
        </w:tc>
        <w:tc>
          <w:tcPr>
            <w:tcW w:w="6798" w:type="dxa"/>
            <w:tcBorders>
              <w:bottom w:val="single" w:sz="4" w:space="0" w:color="auto"/>
            </w:tcBorders>
          </w:tcPr>
          <w:p w14:paraId="54C7EBF2" w14:textId="23EF5866" w:rsidR="003841CC" w:rsidRDefault="00AC67F4" w:rsidP="003F00AE">
            <w:proofErr w:type="spellStart"/>
            <w:r w:rsidRPr="00AC67F4">
              <w:t>Jupyter</w:t>
            </w:r>
            <w:proofErr w:type="spellEnd"/>
            <w:r w:rsidRPr="00AC67F4">
              <w:t xml:space="preserve"> notebooks interface for local testing environment.</w:t>
            </w:r>
          </w:p>
        </w:tc>
      </w:tr>
      <w:tr w:rsidR="00AC67F4" w14:paraId="03388AE2" w14:textId="77777777" w:rsidTr="00084265">
        <w:trPr>
          <w:trHeight w:val="110"/>
        </w:trPr>
        <w:tc>
          <w:tcPr>
            <w:tcW w:w="279" w:type="dxa"/>
          </w:tcPr>
          <w:p w14:paraId="2C22B612" w14:textId="77777777" w:rsidR="00AC67F4" w:rsidRDefault="00AC67F4" w:rsidP="008C264E">
            <w:pPr>
              <w:autoSpaceDE w:val="0"/>
              <w:autoSpaceDN w:val="0"/>
              <w:adjustRightInd w:val="0"/>
              <w:rPr>
                <w:rFonts w:cs="Calibri"/>
                <w:i/>
                <w:iCs/>
                <w:color w:val="808080" w:themeColor="background1" w:themeShade="80"/>
              </w:rPr>
            </w:pP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4AAF9120" w14:textId="2922FABC" w:rsidR="00AC67F4" w:rsidRDefault="00AC67F4" w:rsidP="003F00AE">
            <w:r>
              <w:t xml:space="preserve">Google </w:t>
            </w:r>
            <w:proofErr w:type="spellStart"/>
            <w:r>
              <w:t>Colab</w:t>
            </w:r>
            <w:proofErr w:type="spellEnd"/>
          </w:p>
        </w:tc>
        <w:tc>
          <w:tcPr>
            <w:tcW w:w="6798" w:type="dxa"/>
            <w:tcBorders>
              <w:top w:val="single" w:sz="4" w:space="0" w:color="auto"/>
            </w:tcBorders>
          </w:tcPr>
          <w:p w14:paraId="4C5F687E" w14:textId="3F3580BA" w:rsidR="00AC67F4" w:rsidRPr="00AC67F4" w:rsidRDefault="004C130C" w:rsidP="003F00AE">
            <w:r w:rsidRPr="004C130C">
              <w:t xml:space="preserve">Uniform external testing environment for </w:t>
            </w:r>
            <w:proofErr w:type="spellStart"/>
            <w:r w:rsidRPr="004C130C">
              <w:t>jupyter</w:t>
            </w:r>
            <w:proofErr w:type="spellEnd"/>
            <w:r w:rsidRPr="004C130C">
              <w:t xml:space="preserve"> notebooks.</w:t>
            </w:r>
          </w:p>
        </w:tc>
      </w:tr>
      <w:tr w:rsidR="00B9511B" w14:paraId="2C7F1E41" w14:textId="77777777" w:rsidTr="00063DC6">
        <w:tc>
          <w:tcPr>
            <w:tcW w:w="8494" w:type="dxa"/>
            <w:gridSpan w:val="3"/>
          </w:tcPr>
          <w:p w14:paraId="7C8C46A5" w14:textId="7ACCD5A9" w:rsidR="00B9511B" w:rsidRDefault="00243568" w:rsidP="00A31F40">
            <w:pPr>
              <w:pStyle w:val="Heading4"/>
            </w:pPr>
            <w:r>
              <w:t>Libraries</w:t>
            </w:r>
          </w:p>
        </w:tc>
      </w:tr>
      <w:tr w:rsidR="004C130C" w14:paraId="77CE2ED2" w14:textId="77777777" w:rsidTr="00084265">
        <w:tc>
          <w:tcPr>
            <w:tcW w:w="279" w:type="dxa"/>
          </w:tcPr>
          <w:p w14:paraId="1B35ACBA" w14:textId="77777777" w:rsidR="004C130C" w:rsidRDefault="004C130C" w:rsidP="008C264E">
            <w:pPr>
              <w:autoSpaceDE w:val="0"/>
              <w:autoSpaceDN w:val="0"/>
              <w:adjustRightInd w:val="0"/>
              <w:rPr>
                <w:rFonts w:cs="Calibri"/>
                <w:i/>
                <w:iCs/>
                <w:color w:val="808080" w:themeColor="background1" w:themeShade="80"/>
              </w:rPr>
            </w:pP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74450C0F" w14:textId="105AD926" w:rsidR="004C130C" w:rsidRPr="00063DC6" w:rsidRDefault="004C130C" w:rsidP="004C130C">
            <w:pPr>
              <w:rPr>
                <w:b/>
                <w:bCs/>
              </w:rPr>
            </w:pPr>
            <w:r w:rsidRPr="00063DC6">
              <w:rPr>
                <w:b/>
                <w:bCs/>
              </w:rPr>
              <w:t>Package</w:t>
            </w:r>
          </w:p>
        </w:tc>
        <w:tc>
          <w:tcPr>
            <w:tcW w:w="6798" w:type="dxa"/>
            <w:tcBorders>
              <w:bottom w:val="single" w:sz="4" w:space="0" w:color="auto"/>
            </w:tcBorders>
          </w:tcPr>
          <w:p w14:paraId="0E1286E8" w14:textId="2A7CFDAD" w:rsidR="004C130C" w:rsidRPr="00063DC6" w:rsidRDefault="004C130C" w:rsidP="004C130C">
            <w:pPr>
              <w:rPr>
                <w:b/>
                <w:bCs/>
              </w:rPr>
            </w:pPr>
            <w:r w:rsidRPr="00063DC6">
              <w:rPr>
                <w:b/>
                <w:bCs/>
              </w:rPr>
              <w:t>Usage</w:t>
            </w:r>
          </w:p>
        </w:tc>
      </w:tr>
      <w:tr w:rsidR="004C130C" w14:paraId="64B7CF1B" w14:textId="77777777" w:rsidTr="00084265">
        <w:tc>
          <w:tcPr>
            <w:tcW w:w="279" w:type="dxa"/>
            <w:tcBorders>
              <w:top w:val="single" w:sz="4" w:space="0" w:color="auto"/>
            </w:tcBorders>
          </w:tcPr>
          <w:p w14:paraId="5FE454B1" w14:textId="77777777" w:rsidR="004C130C" w:rsidRDefault="004C130C" w:rsidP="008C264E">
            <w:pPr>
              <w:autoSpaceDE w:val="0"/>
              <w:autoSpaceDN w:val="0"/>
              <w:adjustRightInd w:val="0"/>
              <w:rPr>
                <w:rFonts w:cs="Calibri"/>
                <w:i/>
                <w:iCs/>
                <w:color w:val="808080" w:themeColor="background1" w:themeShade="80"/>
              </w:rPr>
            </w:pP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5591E2CA" w14:textId="10733B04" w:rsidR="004C130C" w:rsidRDefault="00CF3C1E" w:rsidP="004C130C">
            <w:r>
              <w:t>Pandas</w:t>
            </w:r>
          </w:p>
        </w:tc>
        <w:tc>
          <w:tcPr>
            <w:tcW w:w="6798" w:type="dxa"/>
            <w:tcBorders>
              <w:top w:val="single" w:sz="4" w:space="0" w:color="auto"/>
              <w:bottom w:val="single" w:sz="4" w:space="0" w:color="auto"/>
            </w:tcBorders>
          </w:tcPr>
          <w:p w14:paraId="58B64D14" w14:textId="209F9ADF" w:rsidR="004C130C" w:rsidRDefault="00FF6933" w:rsidP="004C130C">
            <w:r>
              <w:t xml:space="preserve">Data handling </w:t>
            </w:r>
            <w:r w:rsidR="00FB6778">
              <w:t xml:space="preserve">interface for slicing and transforming </w:t>
            </w:r>
            <w:r w:rsidR="003925DD">
              <w:t>forest fire data.</w:t>
            </w:r>
          </w:p>
        </w:tc>
      </w:tr>
      <w:tr w:rsidR="00CF3C1E" w14:paraId="2DE9EFA0" w14:textId="77777777" w:rsidTr="00084265">
        <w:tc>
          <w:tcPr>
            <w:tcW w:w="279" w:type="dxa"/>
          </w:tcPr>
          <w:p w14:paraId="41C66B82" w14:textId="77777777" w:rsidR="00CF3C1E" w:rsidRDefault="00CF3C1E" w:rsidP="008C264E">
            <w:pPr>
              <w:autoSpaceDE w:val="0"/>
              <w:autoSpaceDN w:val="0"/>
              <w:adjustRightInd w:val="0"/>
              <w:rPr>
                <w:rFonts w:cs="Calibri"/>
                <w:i/>
                <w:iCs/>
                <w:color w:val="808080" w:themeColor="background1" w:themeShade="80"/>
              </w:rPr>
            </w:pP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741728D3" w14:textId="52AEB780" w:rsidR="00CF3C1E" w:rsidRDefault="00CF3C1E" w:rsidP="004C130C">
            <w:r>
              <w:t>NumPy</w:t>
            </w:r>
          </w:p>
        </w:tc>
        <w:tc>
          <w:tcPr>
            <w:tcW w:w="6798" w:type="dxa"/>
            <w:tcBorders>
              <w:top w:val="single" w:sz="4" w:space="0" w:color="auto"/>
              <w:bottom w:val="single" w:sz="4" w:space="0" w:color="auto"/>
            </w:tcBorders>
          </w:tcPr>
          <w:p w14:paraId="3786153F" w14:textId="0232129D" w:rsidR="00CF3C1E" w:rsidRDefault="003925DD" w:rsidP="004C130C">
            <w:r>
              <w:t>Array transformations and mathematical operations</w:t>
            </w:r>
            <w:r w:rsidR="001D616D">
              <w:t>.</w:t>
            </w:r>
          </w:p>
        </w:tc>
      </w:tr>
      <w:tr w:rsidR="00CF3C1E" w14:paraId="71283E18" w14:textId="77777777" w:rsidTr="00084265">
        <w:tc>
          <w:tcPr>
            <w:tcW w:w="279" w:type="dxa"/>
          </w:tcPr>
          <w:p w14:paraId="3778E667" w14:textId="77777777" w:rsidR="00CF3C1E" w:rsidRDefault="00CF3C1E" w:rsidP="008C264E">
            <w:pPr>
              <w:autoSpaceDE w:val="0"/>
              <w:autoSpaceDN w:val="0"/>
              <w:adjustRightInd w:val="0"/>
              <w:rPr>
                <w:rFonts w:cs="Calibri"/>
                <w:i/>
                <w:iCs/>
                <w:color w:val="808080" w:themeColor="background1" w:themeShade="80"/>
              </w:rPr>
            </w:pP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342BCC05" w14:textId="11B3317D" w:rsidR="00CF3C1E" w:rsidRDefault="00471B17" w:rsidP="004C130C">
            <w:proofErr w:type="spellStart"/>
            <w:r>
              <w:t>MatplotLib</w:t>
            </w:r>
            <w:proofErr w:type="spellEnd"/>
          </w:p>
        </w:tc>
        <w:tc>
          <w:tcPr>
            <w:tcW w:w="6798" w:type="dxa"/>
            <w:tcBorders>
              <w:top w:val="single" w:sz="4" w:space="0" w:color="auto"/>
              <w:bottom w:val="single" w:sz="4" w:space="0" w:color="auto"/>
            </w:tcBorders>
          </w:tcPr>
          <w:p w14:paraId="0F3EA40D" w14:textId="5600D333" w:rsidR="00CF3C1E" w:rsidRDefault="00393959" w:rsidP="004C130C">
            <w:r>
              <w:t>Data visualizations</w:t>
            </w:r>
            <w:r w:rsidR="001D616D">
              <w:t>.</w:t>
            </w:r>
          </w:p>
        </w:tc>
      </w:tr>
      <w:tr w:rsidR="00393959" w14:paraId="0A8906E5" w14:textId="77777777" w:rsidTr="00084265">
        <w:tc>
          <w:tcPr>
            <w:tcW w:w="279" w:type="dxa"/>
          </w:tcPr>
          <w:p w14:paraId="104BCA72" w14:textId="77777777" w:rsidR="00393959" w:rsidRDefault="00393959" w:rsidP="008C264E">
            <w:pPr>
              <w:autoSpaceDE w:val="0"/>
              <w:autoSpaceDN w:val="0"/>
              <w:adjustRightInd w:val="0"/>
              <w:rPr>
                <w:rFonts w:cs="Calibri"/>
                <w:i/>
                <w:iCs/>
                <w:color w:val="808080" w:themeColor="background1" w:themeShade="80"/>
              </w:rPr>
            </w:pP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46A22FAF" w14:textId="01BE7243" w:rsidR="00393959" w:rsidRDefault="001D616D" w:rsidP="004C130C">
            <w:r>
              <w:t>Scikit-learn</w:t>
            </w:r>
          </w:p>
        </w:tc>
        <w:tc>
          <w:tcPr>
            <w:tcW w:w="6798" w:type="dxa"/>
            <w:tcBorders>
              <w:top w:val="single" w:sz="4" w:space="0" w:color="auto"/>
              <w:bottom w:val="single" w:sz="4" w:space="0" w:color="auto"/>
            </w:tcBorders>
          </w:tcPr>
          <w:p w14:paraId="570C3639" w14:textId="47EB4566" w:rsidR="00393959" w:rsidRDefault="00061326" w:rsidP="004C130C">
            <w:r>
              <w:t xml:space="preserve">Data normalization/standardization, </w:t>
            </w:r>
            <w:r w:rsidR="0029737E">
              <w:t xml:space="preserve">SVM </w:t>
            </w:r>
            <w:r w:rsidR="008528FC">
              <w:t>regression implementation</w:t>
            </w:r>
            <w:r w:rsidR="0029737E">
              <w:t>, and mean square error metrics evaluation.</w:t>
            </w:r>
          </w:p>
        </w:tc>
      </w:tr>
      <w:tr w:rsidR="0029737E" w14:paraId="3C0FD3AC" w14:textId="77777777" w:rsidTr="009C73FC">
        <w:tc>
          <w:tcPr>
            <w:tcW w:w="279" w:type="dxa"/>
          </w:tcPr>
          <w:p w14:paraId="2DA92BC3" w14:textId="77777777" w:rsidR="0029737E" w:rsidRDefault="0029737E" w:rsidP="008C264E">
            <w:pPr>
              <w:autoSpaceDE w:val="0"/>
              <w:autoSpaceDN w:val="0"/>
              <w:adjustRightInd w:val="0"/>
              <w:rPr>
                <w:rFonts w:cs="Calibri"/>
                <w:i/>
                <w:iCs/>
                <w:color w:val="808080" w:themeColor="background1" w:themeShade="80"/>
              </w:rPr>
            </w:pP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4E00A1CB" w14:textId="40BC2B84" w:rsidR="0029737E" w:rsidRDefault="0029737E" w:rsidP="004C130C">
            <w:proofErr w:type="spellStart"/>
            <w:r>
              <w:t>Tensorflow</w:t>
            </w:r>
            <w:proofErr w:type="spellEnd"/>
          </w:p>
        </w:tc>
        <w:tc>
          <w:tcPr>
            <w:tcW w:w="6798" w:type="dxa"/>
            <w:tcBorders>
              <w:top w:val="single" w:sz="4" w:space="0" w:color="auto"/>
            </w:tcBorders>
          </w:tcPr>
          <w:p w14:paraId="094BCD4E" w14:textId="2DB04DD4" w:rsidR="0029737E" w:rsidRDefault="008528FC" w:rsidP="004C130C">
            <w:r>
              <w:t>Neural network regression implementation.</w:t>
            </w:r>
          </w:p>
        </w:tc>
      </w:tr>
      <w:tr w:rsidR="00AF580B" w14:paraId="34F7EF72" w14:textId="77777777" w:rsidTr="000467DF">
        <w:tc>
          <w:tcPr>
            <w:tcW w:w="8494" w:type="dxa"/>
            <w:gridSpan w:val="3"/>
          </w:tcPr>
          <w:p w14:paraId="740312DF" w14:textId="669D6989" w:rsidR="00AF580B" w:rsidRDefault="00AF580B" w:rsidP="00AF580B">
            <w:pPr>
              <w:pStyle w:val="Heading4"/>
            </w:pPr>
            <w:r>
              <w:t>Data Source</w:t>
            </w:r>
          </w:p>
        </w:tc>
      </w:tr>
      <w:tr w:rsidR="00AF580B" w14:paraId="4FC79224" w14:textId="77777777" w:rsidTr="009C73FC">
        <w:tc>
          <w:tcPr>
            <w:tcW w:w="279" w:type="dxa"/>
          </w:tcPr>
          <w:p w14:paraId="51CD459E" w14:textId="77777777" w:rsidR="00AF580B" w:rsidRDefault="00AF580B" w:rsidP="008C264E">
            <w:pPr>
              <w:autoSpaceDE w:val="0"/>
              <w:autoSpaceDN w:val="0"/>
              <w:adjustRightInd w:val="0"/>
              <w:rPr>
                <w:rFonts w:cs="Calibri"/>
                <w:i/>
                <w:iCs/>
                <w:color w:val="808080" w:themeColor="background1" w:themeShade="80"/>
              </w:rPr>
            </w:pPr>
          </w:p>
        </w:tc>
        <w:tc>
          <w:tcPr>
            <w:tcW w:w="8215" w:type="dxa"/>
            <w:gridSpan w:val="2"/>
          </w:tcPr>
          <w:p w14:paraId="240E3302" w14:textId="3689815D" w:rsidR="00AF580B" w:rsidRDefault="007E18F8" w:rsidP="004C130C">
            <w:r>
              <w:t xml:space="preserve">The data </w:t>
            </w:r>
            <w:r w:rsidR="00786FBC">
              <w:t xml:space="preserve">for this report was acquired from </w:t>
            </w:r>
            <w:r w:rsidR="008124B8">
              <w:t xml:space="preserve">the work of </w:t>
            </w:r>
            <w:r w:rsidR="008124B8">
              <w:fldChar w:fldCharType="begin"/>
            </w:r>
            <w:r w:rsidR="008124B8">
              <w:instrText xml:space="preserve"> ADDIN EN.CITE &lt;EndNote&gt;&lt;Cite AuthorYear="1"&gt;&lt;Author&gt;Cortez&lt;/Author&gt;&lt;Year&gt;2007&lt;/Year&gt;&lt;RecNum&gt;63&lt;/RecNum&gt;&lt;DisplayText&gt;Cortez and Morais (2007)&lt;/DisplayText&gt;&lt;record&gt;&lt;rec-number&gt;63&lt;/rec-number&gt;&lt;foreign-keys&gt;&lt;key app="EN" db-id="dftws5xf9z29a8efeasp502ysr0v559d5zpr" timestamp="1727531099"&gt;63&lt;/key&gt;&lt;/foreign-keys&gt;&lt;ref-type name="Journal Article"&gt;17&lt;/ref-type&gt;&lt;contributors&gt;&lt;authors&gt;&lt;author&gt;Cortez, Paulo&lt;/author&gt;&lt;author&gt;Morais, Aníbal de Jesus Raimundo&lt;/author&gt;&lt;/authors&gt;&lt;/contributors&gt;&lt;titles&gt;&lt;title&gt;A data mining approach to predict forest fires using meteorological data&lt;/title&gt;&lt;/titles&gt;&lt;dates&gt;&lt;year&gt;2007&lt;/year&gt;&lt;/dates&gt;&lt;isbn&gt;9899561800&lt;/isbn&gt;&lt;urls&gt;&lt;/urls&gt;&lt;/record&gt;&lt;/Cite&gt;&lt;/EndNote&gt;</w:instrText>
            </w:r>
            <w:r w:rsidR="008124B8">
              <w:fldChar w:fldCharType="separate"/>
            </w:r>
            <w:r w:rsidR="008124B8">
              <w:rPr>
                <w:noProof/>
              </w:rPr>
              <w:t>Cortez and Morais (2007)</w:t>
            </w:r>
            <w:r w:rsidR="008124B8">
              <w:fldChar w:fldCharType="end"/>
            </w:r>
            <w:r w:rsidR="008124B8">
              <w:t xml:space="preserve"> </w:t>
            </w:r>
            <w:r w:rsidR="0043144C">
              <w:t xml:space="preserve">that includes </w:t>
            </w:r>
            <w:r w:rsidR="001172F2">
              <w:t xml:space="preserve">517 rows and 13 columns of meteorological data and </w:t>
            </w:r>
            <w:r w:rsidR="00BF0932">
              <w:t xml:space="preserve">features from the </w:t>
            </w:r>
            <w:r w:rsidR="00555A6C">
              <w:t>fire weather index (FWI).</w:t>
            </w:r>
          </w:p>
        </w:tc>
      </w:tr>
    </w:tbl>
    <w:p w14:paraId="70C4F4C4" w14:textId="77777777" w:rsidR="00131985" w:rsidRPr="00530229" w:rsidRDefault="00131985" w:rsidP="008C264E">
      <w:pPr>
        <w:autoSpaceDE w:val="0"/>
        <w:autoSpaceDN w:val="0"/>
        <w:adjustRightInd w:val="0"/>
        <w:rPr>
          <w:rFonts w:cs="Calibri"/>
          <w:i/>
          <w:iCs/>
          <w:color w:val="808080" w:themeColor="background1" w:themeShade="8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"/>
        <w:gridCol w:w="8150"/>
      </w:tblGrid>
      <w:tr w:rsidR="0060050C" w14:paraId="5FB502D1" w14:textId="77777777" w:rsidTr="00CC7A5B">
        <w:tc>
          <w:tcPr>
            <w:tcW w:w="8494" w:type="dxa"/>
            <w:gridSpan w:val="2"/>
          </w:tcPr>
          <w:p w14:paraId="134BD848" w14:textId="77777777" w:rsidR="0060050C" w:rsidRDefault="0060050C" w:rsidP="00D64943">
            <w:pPr>
              <w:pStyle w:val="Heading4"/>
            </w:pPr>
            <w:bookmarkStart w:id="13" w:name="_Hlk178347698"/>
            <w:r>
              <w:t>Data Dictionary</w:t>
            </w:r>
          </w:p>
        </w:tc>
      </w:tr>
      <w:tr w:rsidR="0060050C" w14:paraId="5288CFD3" w14:textId="77777777" w:rsidTr="00CC7A5B">
        <w:tc>
          <w:tcPr>
            <w:tcW w:w="8494" w:type="dxa"/>
            <w:gridSpan w:val="2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019"/>
              <w:gridCol w:w="1276"/>
              <w:gridCol w:w="5973"/>
            </w:tblGrid>
            <w:tr w:rsidR="00C63EF3" w14:paraId="73E3DFDB" w14:textId="77777777" w:rsidTr="00421C27">
              <w:tc>
                <w:tcPr>
                  <w:tcW w:w="1019" w:type="dxa"/>
                </w:tcPr>
                <w:p w14:paraId="38B42AB3" w14:textId="77777777" w:rsidR="00C63EF3" w:rsidRPr="00607BB1" w:rsidRDefault="00C63EF3" w:rsidP="00C63EF3">
                  <w:pPr>
                    <w:rPr>
                      <w:b/>
                      <w:bCs/>
                    </w:rPr>
                  </w:pPr>
                  <w:r w:rsidRPr="00607BB1">
                    <w:rPr>
                      <w:b/>
                      <w:bCs/>
                    </w:rPr>
                    <w:t>Feature</w:t>
                  </w:r>
                </w:p>
              </w:tc>
              <w:tc>
                <w:tcPr>
                  <w:tcW w:w="1276" w:type="dxa"/>
                </w:tcPr>
                <w:p w14:paraId="72D6E798" w14:textId="77777777" w:rsidR="00C63EF3" w:rsidRPr="00607BB1" w:rsidRDefault="00C63EF3" w:rsidP="00C63EF3">
                  <w:pPr>
                    <w:rPr>
                      <w:b/>
                      <w:bCs/>
                    </w:rPr>
                  </w:pPr>
                  <w:r w:rsidRPr="00607BB1">
                    <w:rPr>
                      <w:b/>
                      <w:bCs/>
                    </w:rPr>
                    <w:t>Data Type</w:t>
                  </w:r>
                </w:p>
              </w:tc>
              <w:tc>
                <w:tcPr>
                  <w:tcW w:w="5973" w:type="dxa"/>
                </w:tcPr>
                <w:p w14:paraId="397FB8DE" w14:textId="77777777" w:rsidR="00C63EF3" w:rsidRPr="00607BB1" w:rsidRDefault="00C63EF3" w:rsidP="00C63EF3">
                  <w:pPr>
                    <w:rPr>
                      <w:b/>
                      <w:bCs/>
                    </w:rPr>
                  </w:pPr>
                  <w:r w:rsidRPr="00607BB1">
                    <w:rPr>
                      <w:b/>
                      <w:bCs/>
                    </w:rPr>
                    <w:t>Description</w:t>
                  </w:r>
                </w:p>
              </w:tc>
            </w:tr>
            <w:tr w:rsidR="00C63EF3" w14:paraId="69FEC44F" w14:textId="77777777" w:rsidTr="00421C27">
              <w:tc>
                <w:tcPr>
                  <w:tcW w:w="1019" w:type="dxa"/>
                </w:tcPr>
                <w:p w14:paraId="080FD224" w14:textId="77777777" w:rsidR="00C63EF3" w:rsidRDefault="00C63EF3" w:rsidP="00C63EF3">
                  <w:r>
                    <w:t>X</w:t>
                  </w:r>
                </w:p>
              </w:tc>
              <w:tc>
                <w:tcPr>
                  <w:tcW w:w="1276" w:type="dxa"/>
                </w:tcPr>
                <w:p w14:paraId="61FD7309" w14:textId="77777777" w:rsidR="00C63EF3" w:rsidRDefault="00C63EF3" w:rsidP="00C63EF3">
                  <w:r>
                    <w:t>Interval</w:t>
                  </w:r>
                </w:p>
              </w:tc>
              <w:tc>
                <w:tcPr>
                  <w:tcW w:w="5973" w:type="dxa"/>
                </w:tcPr>
                <w:p w14:paraId="533316CE" w14:textId="77777777" w:rsidR="00C63EF3" w:rsidRDefault="00C63EF3" w:rsidP="00C63EF3">
                  <w:r w:rsidRPr="008D23F6">
                    <w:t xml:space="preserve">x-axis spatial coordinate within the </w:t>
                  </w:r>
                  <w:proofErr w:type="spellStart"/>
                  <w:r w:rsidRPr="008D23F6">
                    <w:t>Montesinho</w:t>
                  </w:r>
                  <w:proofErr w:type="spellEnd"/>
                  <w:r w:rsidRPr="008D23F6">
                    <w:t xml:space="preserve"> park map: 1 to 9</w:t>
                  </w:r>
                </w:p>
              </w:tc>
            </w:tr>
            <w:tr w:rsidR="00C63EF3" w14:paraId="3F4309F7" w14:textId="77777777" w:rsidTr="00421C27">
              <w:tc>
                <w:tcPr>
                  <w:tcW w:w="1019" w:type="dxa"/>
                </w:tcPr>
                <w:p w14:paraId="6DBE04FB" w14:textId="77777777" w:rsidR="00C63EF3" w:rsidRDefault="00C63EF3" w:rsidP="00C63EF3">
                  <w:r>
                    <w:t>Y</w:t>
                  </w:r>
                </w:p>
              </w:tc>
              <w:tc>
                <w:tcPr>
                  <w:tcW w:w="1276" w:type="dxa"/>
                </w:tcPr>
                <w:p w14:paraId="2DD1FBCF" w14:textId="77777777" w:rsidR="00C63EF3" w:rsidRDefault="00C63EF3" w:rsidP="00C63EF3">
                  <w:r>
                    <w:t>Interval</w:t>
                  </w:r>
                </w:p>
              </w:tc>
              <w:tc>
                <w:tcPr>
                  <w:tcW w:w="5973" w:type="dxa"/>
                </w:tcPr>
                <w:p w14:paraId="6BB5F9F5" w14:textId="77777777" w:rsidR="00C63EF3" w:rsidRDefault="00C63EF3" w:rsidP="00C63EF3">
                  <w:r w:rsidRPr="00215255">
                    <w:t xml:space="preserve">y-axis spatial coordinate within the </w:t>
                  </w:r>
                  <w:proofErr w:type="spellStart"/>
                  <w:r w:rsidRPr="00215255">
                    <w:t>Montesinho</w:t>
                  </w:r>
                  <w:proofErr w:type="spellEnd"/>
                  <w:r w:rsidRPr="00215255">
                    <w:t xml:space="preserve"> park map: 2 to 9</w:t>
                  </w:r>
                </w:p>
              </w:tc>
            </w:tr>
            <w:tr w:rsidR="00C63EF3" w14:paraId="178CE1BF" w14:textId="77777777" w:rsidTr="00421C27">
              <w:tc>
                <w:tcPr>
                  <w:tcW w:w="1019" w:type="dxa"/>
                </w:tcPr>
                <w:p w14:paraId="09E21A2E" w14:textId="77777777" w:rsidR="00C63EF3" w:rsidRDefault="00C63EF3" w:rsidP="00C63EF3">
                  <w:r>
                    <w:t>month</w:t>
                  </w:r>
                </w:p>
              </w:tc>
              <w:tc>
                <w:tcPr>
                  <w:tcW w:w="1276" w:type="dxa"/>
                </w:tcPr>
                <w:p w14:paraId="42131B32" w14:textId="77777777" w:rsidR="00C63EF3" w:rsidRDefault="00C63EF3" w:rsidP="00C63EF3">
                  <w:r>
                    <w:t>Ordinal</w:t>
                  </w:r>
                </w:p>
              </w:tc>
              <w:tc>
                <w:tcPr>
                  <w:tcW w:w="5973" w:type="dxa"/>
                </w:tcPr>
                <w:p w14:paraId="720727C0" w14:textId="77777777" w:rsidR="00C63EF3" w:rsidRDefault="00C63EF3" w:rsidP="00C63EF3">
                  <w:r w:rsidRPr="00215255">
                    <w:t>month of the year: "</w:t>
                  </w:r>
                  <w:proofErr w:type="spellStart"/>
                  <w:r w:rsidRPr="00215255">
                    <w:t>jan</w:t>
                  </w:r>
                  <w:proofErr w:type="spellEnd"/>
                  <w:r w:rsidRPr="00215255">
                    <w:t>" to "dec"</w:t>
                  </w:r>
                </w:p>
              </w:tc>
            </w:tr>
            <w:tr w:rsidR="00C63EF3" w14:paraId="464C6A12" w14:textId="77777777" w:rsidTr="00421C27">
              <w:tc>
                <w:tcPr>
                  <w:tcW w:w="1019" w:type="dxa"/>
                </w:tcPr>
                <w:p w14:paraId="12BD0C92" w14:textId="77777777" w:rsidR="00C63EF3" w:rsidRDefault="00C63EF3" w:rsidP="00C63EF3">
                  <w:r>
                    <w:t>day</w:t>
                  </w:r>
                </w:p>
              </w:tc>
              <w:tc>
                <w:tcPr>
                  <w:tcW w:w="1276" w:type="dxa"/>
                </w:tcPr>
                <w:p w14:paraId="7997E8A5" w14:textId="77777777" w:rsidR="00C63EF3" w:rsidRDefault="00C63EF3" w:rsidP="00C63EF3">
                  <w:r>
                    <w:t>Ordinal</w:t>
                  </w:r>
                </w:p>
              </w:tc>
              <w:tc>
                <w:tcPr>
                  <w:tcW w:w="5973" w:type="dxa"/>
                </w:tcPr>
                <w:p w14:paraId="53C4F734" w14:textId="77777777" w:rsidR="00C63EF3" w:rsidRDefault="00C63EF3" w:rsidP="00C63EF3">
                  <w:r w:rsidRPr="00215255">
                    <w:t>day of the week: "</w:t>
                  </w:r>
                  <w:proofErr w:type="spellStart"/>
                  <w:r w:rsidRPr="00215255">
                    <w:t>mon</w:t>
                  </w:r>
                  <w:proofErr w:type="spellEnd"/>
                  <w:r w:rsidRPr="00215255">
                    <w:t>" to "sun"</w:t>
                  </w:r>
                </w:p>
              </w:tc>
            </w:tr>
            <w:tr w:rsidR="00C63EF3" w14:paraId="2EC9AC3C" w14:textId="77777777" w:rsidTr="00421C27">
              <w:tc>
                <w:tcPr>
                  <w:tcW w:w="1019" w:type="dxa"/>
                </w:tcPr>
                <w:p w14:paraId="7C8E08C1" w14:textId="77777777" w:rsidR="00C63EF3" w:rsidRDefault="00C63EF3" w:rsidP="00C63EF3">
                  <w:r>
                    <w:lastRenderedPageBreak/>
                    <w:t>FFMC</w:t>
                  </w:r>
                </w:p>
              </w:tc>
              <w:tc>
                <w:tcPr>
                  <w:tcW w:w="1276" w:type="dxa"/>
                </w:tcPr>
                <w:p w14:paraId="6FF2DA9B" w14:textId="77777777" w:rsidR="00C63EF3" w:rsidRDefault="00C63EF3" w:rsidP="00C63EF3">
                  <w:r>
                    <w:t>Ratio</w:t>
                  </w:r>
                </w:p>
              </w:tc>
              <w:tc>
                <w:tcPr>
                  <w:tcW w:w="5973" w:type="dxa"/>
                </w:tcPr>
                <w:p w14:paraId="52B96E4F" w14:textId="77777777" w:rsidR="00C63EF3" w:rsidRDefault="00C63EF3" w:rsidP="00C63EF3">
                  <w:r w:rsidRPr="00215255">
                    <w:t>FFMC index from the FWI system: 18.7 to 96.20</w:t>
                  </w:r>
                </w:p>
              </w:tc>
            </w:tr>
            <w:tr w:rsidR="00C63EF3" w14:paraId="72F6BB67" w14:textId="77777777" w:rsidTr="00421C27">
              <w:tc>
                <w:tcPr>
                  <w:tcW w:w="1019" w:type="dxa"/>
                </w:tcPr>
                <w:p w14:paraId="09E143FB" w14:textId="77777777" w:rsidR="00C63EF3" w:rsidRDefault="00C63EF3" w:rsidP="00C63EF3">
                  <w:r>
                    <w:t>DMC</w:t>
                  </w:r>
                </w:p>
              </w:tc>
              <w:tc>
                <w:tcPr>
                  <w:tcW w:w="1276" w:type="dxa"/>
                </w:tcPr>
                <w:p w14:paraId="21F9A0EB" w14:textId="77777777" w:rsidR="00C63EF3" w:rsidRDefault="00C63EF3" w:rsidP="00C63EF3">
                  <w:r>
                    <w:t>Ratio</w:t>
                  </w:r>
                </w:p>
              </w:tc>
              <w:tc>
                <w:tcPr>
                  <w:tcW w:w="5973" w:type="dxa"/>
                </w:tcPr>
                <w:p w14:paraId="009F1BB6" w14:textId="77777777" w:rsidR="00C63EF3" w:rsidRDefault="00C63EF3" w:rsidP="00C63EF3">
                  <w:r w:rsidRPr="003758B8">
                    <w:t>DMC index from the FWI system: 1.1 to 291.3</w:t>
                  </w:r>
                </w:p>
              </w:tc>
            </w:tr>
            <w:tr w:rsidR="00C63EF3" w14:paraId="2D4DBCE2" w14:textId="77777777" w:rsidTr="00421C27">
              <w:tc>
                <w:tcPr>
                  <w:tcW w:w="1019" w:type="dxa"/>
                </w:tcPr>
                <w:p w14:paraId="7E8057A6" w14:textId="77777777" w:rsidR="00C63EF3" w:rsidRDefault="00C63EF3" w:rsidP="00C63EF3">
                  <w:r>
                    <w:t>DC</w:t>
                  </w:r>
                </w:p>
              </w:tc>
              <w:tc>
                <w:tcPr>
                  <w:tcW w:w="1276" w:type="dxa"/>
                </w:tcPr>
                <w:p w14:paraId="1CAF8301" w14:textId="77777777" w:rsidR="00C63EF3" w:rsidRDefault="00C63EF3" w:rsidP="00C63EF3">
                  <w:r>
                    <w:t>Ratio</w:t>
                  </w:r>
                </w:p>
              </w:tc>
              <w:tc>
                <w:tcPr>
                  <w:tcW w:w="5973" w:type="dxa"/>
                </w:tcPr>
                <w:p w14:paraId="14416F0B" w14:textId="77777777" w:rsidR="00C63EF3" w:rsidRDefault="00C63EF3" w:rsidP="00C63EF3">
                  <w:r w:rsidRPr="003758B8">
                    <w:t>DC index from the FWI system: 7.9 to 860.6</w:t>
                  </w:r>
                </w:p>
              </w:tc>
            </w:tr>
            <w:tr w:rsidR="00C63EF3" w14:paraId="2C5B0A4B" w14:textId="77777777" w:rsidTr="00421C27">
              <w:tc>
                <w:tcPr>
                  <w:tcW w:w="1019" w:type="dxa"/>
                </w:tcPr>
                <w:p w14:paraId="1A53F34F" w14:textId="77777777" w:rsidR="00C63EF3" w:rsidRDefault="00C63EF3" w:rsidP="00C63EF3">
                  <w:r>
                    <w:t>ISI</w:t>
                  </w:r>
                </w:p>
              </w:tc>
              <w:tc>
                <w:tcPr>
                  <w:tcW w:w="1276" w:type="dxa"/>
                </w:tcPr>
                <w:p w14:paraId="21A9E2EF" w14:textId="77777777" w:rsidR="00C63EF3" w:rsidRDefault="00C63EF3" w:rsidP="00C63EF3">
                  <w:r>
                    <w:t>Ratio</w:t>
                  </w:r>
                </w:p>
              </w:tc>
              <w:tc>
                <w:tcPr>
                  <w:tcW w:w="5973" w:type="dxa"/>
                </w:tcPr>
                <w:p w14:paraId="0D73BE5F" w14:textId="77777777" w:rsidR="00C63EF3" w:rsidRDefault="00C63EF3" w:rsidP="00C63EF3">
                  <w:r w:rsidRPr="003758B8">
                    <w:t>ISI index from the FWI system: 0.0 to 56.10</w:t>
                  </w:r>
                </w:p>
              </w:tc>
            </w:tr>
            <w:tr w:rsidR="00C63EF3" w14:paraId="69F3EA3F" w14:textId="77777777" w:rsidTr="00421C27">
              <w:tc>
                <w:tcPr>
                  <w:tcW w:w="1019" w:type="dxa"/>
                </w:tcPr>
                <w:p w14:paraId="3BA6B989" w14:textId="77777777" w:rsidR="00C63EF3" w:rsidRDefault="00C63EF3" w:rsidP="00C63EF3">
                  <w:r>
                    <w:t>temp</w:t>
                  </w:r>
                </w:p>
              </w:tc>
              <w:tc>
                <w:tcPr>
                  <w:tcW w:w="1276" w:type="dxa"/>
                </w:tcPr>
                <w:p w14:paraId="062891E4" w14:textId="77777777" w:rsidR="00C63EF3" w:rsidRDefault="00C63EF3" w:rsidP="00C63EF3">
                  <w:r>
                    <w:t>Interval</w:t>
                  </w:r>
                </w:p>
              </w:tc>
              <w:tc>
                <w:tcPr>
                  <w:tcW w:w="5973" w:type="dxa"/>
                </w:tcPr>
                <w:p w14:paraId="5D71987D" w14:textId="77777777" w:rsidR="00C63EF3" w:rsidRDefault="00C63EF3" w:rsidP="00C63EF3">
                  <w:r w:rsidRPr="0045434A">
                    <w:t>temperature in Celsius degrees: 2.2 to 33.30</w:t>
                  </w:r>
                </w:p>
              </w:tc>
            </w:tr>
            <w:tr w:rsidR="00C63EF3" w14:paraId="051933C1" w14:textId="77777777" w:rsidTr="00421C27">
              <w:tc>
                <w:tcPr>
                  <w:tcW w:w="1019" w:type="dxa"/>
                </w:tcPr>
                <w:p w14:paraId="4D6E4FDF" w14:textId="77777777" w:rsidR="00C63EF3" w:rsidRDefault="00C63EF3" w:rsidP="00C63EF3">
                  <w:r>
                    <w:t>RH</w:t>
                  </w:r>
                </w:p>
              </w:tc>
              <w:tc>
                <w:tcPr>
                  <w:tcW w:w="1276" w:type="dxa"/>
                </w:tcPr>
                <w:p w14:paraId="1BFB07D0" w14:textId="77777777" w:rsidR="00C63EF3" w:rsidRDefault="00C63EF3" w:rsidP="00C63EF3">
                  <w:r>
                    <w:t>Ratio</w:t>
                  </w:r>
                </w:p>
              </w:tc>
              <w:tc>
                <w:tcPr>
                  <w:tcW w:w="5973" w:type="dxa"/>
                </w:tcPr>
                <w:p w14:paraId="08677C53" w14:textId="77777777" w:rsidR="00C63EF3" w:rsidRDefault="00C63EF3" w:rsidP="00C63EF3">
                  <w:r w:rsidRPr="0045434A">
                    <w:t>relative humidity in %: 15.0 to 100</w:t>
                  </w:r>
                </w:p>
              </w:tc>
            </w:tr>
            <w:tr w:rsidR="00C63EF3" w14:paraId="353C3D6F" w14:textId="77777777" w:rsidTr="00421C27">
              <w:tc>
                <w:tcPr>
                  <w:tcW w:w="1019" w:type="dxa"/>
                </w:tcPr>
                <w:p w14:paraId="32E31E0C" w14:textId="77777777" w:rsidR="00C63EF3" w:rsidRDefault="00C63EF3" w:rsidP="00C63EF3">
                  <w:r>
                    <w:t>wind</w:t>
                  </w:r>
                </w:p>
              </w:tc>
              <w:tc>
                <w:tcPr>
                  <w:tcW w:w="1276" w:type="dxa"/>
                </w:tcPr>
                <w:p w14:paraId="4E048F45" w14:textId="77777777" w:rsidR="00C63EF3" w:rsidRDefault="00C63EF3" w:rsidP="00C63EF3">
                  <w:r>
                    <w:t>Ratio</w:t>
                  </w:r>
                </w:p>
              </w:tc>
              <w:tc>
                <w:tcPr>
                  <w:tcW w:w="5973" w:type="dxa"/>
                </w:tcPr>
                <w:p w14:paraId="1FF92CE6" w14:textId="77777777" w:rsidR="00C63EF3" w:rsidRDefault="00C63EF3" w:rsidP="00C63EF3">
                  <w:r w:rsidRPr="0045434A">
                    <w:t>wind speed in km/h: 0.40 to 9.40</w:t>
                  </w:r>
                </w:p>
              </w:tc>
            </w:tr>
            <w:tr w:rsidR="00C63EF3" w14:paraId="2CFFEF8F" w14:textId="77777777" w:rsidTr="00421C27">
              <w:tc>
                <w:tcPr>
                  <w:tcW w:w="1019" w:type="dxa"/>
                </w:tcPr>
                <w:p w14:paraId="630DA8E8" w14:textId="77777777" w:rsidR="00C63EF3" w:rsidRDefault="00C63EF3" w:rsidP="00C63EF3">
                  <w:r>
                    <w:t>rain</w:t>
                  </w:r>
                </w:p>
              </w:tc>
              <w:tc>
                <w:tcPr>
                  <w:tcW w:w="1276" w:type="dxa"/>
                </w:tcPr>
                <w:p w14:paraId="1E15C777" w14:textId="77777777" w:rsidR="00C63EF3" w:rsidRDefault="00C63EF3" w:rsidP="00C63EF3">
                  <w:r>
                    <w:t>Ratio</w:t>
                  </w:r>
                </w:p>
              </w:tc>
              <w:tc>
                <w:tcPr>
                  <w:tcW w:w="5973" w:type="dxa"/>
                </w:tcPr>
                <w:p w14:paraId="4491EB62" w14:textId="77777777" w:rsidR="00C63EF3" w:rsidRDefault="00C63EF3" w:rsidP="00C63EF3">
                  <w:r w:rsidRPr="0091602E">
                    <w:t>outside rain in mm/m</w:t>
                  </w:r>
                  <w:proofErr w:type="gramStart"/>
                  <w:r w:rsidRPr="0091602E">
                    <w:t>2 :</w:t>
                  </w:r>
                  <w:proofErr w:type="gramEnd"/>
                  <w:r w:rsidRPr="0091602E">
                    <w:t xml:space="preserve"> 0.0 to 6.4</w:t>
                  </w:r>
                </w:p>
              </w:tc>
            </w:tr>
            <w:tr w:rsidR="00C63EF3" w14:paraId="28167602" w14:textId="77777777" w:rsidTr="00421C27">
              <w:tc>
                <w:tcPr>
                  <w:tcW w:w="1019" w:type="dxa"/>
                </w:tcPr>
                <w:p w14:paraId="71961C6F" w14:textId="77777777" w:rsidR="00C63EF3" w:rsidRDefault="00C63EF3" w:rsidP="00C63EF3">
                  <w:r>
                    <w:t>area</w:t>
                  </w:r>
                </w:p>
              </w:tc>
              <w:tc>
                <w:tcPr>
                  <w:tcW w:w="1276" w:type="dxa"/>
                </w:tcPr>
                <w:p w14:paraId="26CDC636" w14:textId="77777777" w:rsidR="00C63EF3" w:rsidRDefault="00C63EF3" w:rsidP="00C63EF3">
                  <w:r>
                    <w:t>Ratio</w:t>
                  </w:r>
                </w:p>
              </w:tc>
              <w:tc>
                <w:tcPr>
                  <w:tcW w:w="5973" w:type="dxa"/>
                </w:tcPr>
                <w:p w14:paraId="3F39D112" w14:textId="77777777" w:rsidR="00C63EF3" w:rsidRDefault="00C63EF3" w:rsidP="00C63EF3">
                  <w:r w:rsidRPr="0052106B">
                    <w:t>the burned area of the forest (in ha): 0.00 to 1090.84</w:t>
                  </w:r>
                </w:p>
              </w:tc>
            </w:tr>
          </w:tbl>
          <w:p w14:paraId="3E3A02C3" w14:textId="77777777" w:rsidR="00642E82" w:rsidRPr="00681907" w:rsidRDefault="00642E82" w:rsidP="00A571A3">
            <w:pPr>
              <w:rPr>
                <w:rFonts w:cs="Calibri"/>
                <w:i/>
                <w:iCs/>
                <w:color w:val="797979" w:themeColor="background2" w:themeShade="80"/>
              </w:rPr>
            </w:pPr>
          </w:p>
        </w:tc>
      </w:tr>
      <w:tr w:rsidR="0060050C" w14:paraId="55B916E6" w14:textId="77777777" w:rsidTr="00CC7A5B">
        <w:tc>
          <w:tcPr>
            <w:tcW w:w="8494" w:type="dxa"/>
            <w:gridSpan w:val="2"/>
          </w:tcPr>
          <w:p w14:paraId="6599BB73" w14:textId="77777777" w:rsidR="0060050C" w:rsidRDefault="0060050C" w:rsidP="00D64943">
            <w:pPr>
              <w:pStyle w:val="Heading4"/>
            </w:pPr>
            <w:bookmarkStart w:id="14" w:name="_Data_Exploration"/>
            <w:bookmarkEnd w:id="14"/>
            <w:r>
              <w:lastRenderedPageBreak/>
              <w:t>Data Exploration</w:t>
            </w:r>
          </w:p>
        </w:tc>
      </w:tr>
      <w:tr w:rsidR="000316E9" w14:paraId="462680BF" w14:textId="77777777" w:rsidTr="00CC7A5B">
        <w:tc>
          <w:tcPr>
            <w:tcW w:w="8494" w:type="dxa"/>
            <w:gridSpan w:val="2"/>
          </w:tcPr>
          <w:p w14:paraId="287C5DC8" w14:textId="4699263F" w:rsidR="000316E9" w:rsidRPr="00681907" w:rsidRDefault="008B5C96" w:rsidP="00D64943">
            <w:pPr>
              <w:pStyle w:val="UTSH5"/>
            </w:pPr>
            <w:r>
              <w:t>Time</w:t>
            </w:r>
          </w:p>
        </w:tc>
      </w:tr>
      <w:tr w:rsidR="008A7393" w14:paraId="5499604D" w14:textId="77777777" w:rsidTr="00CC7A5B">
        <w:tc>
          <w:tcPr>
            <w:tcW w:w="8494" w:type="dxa"/>
            <w:gridSpan w:val="2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110"/>
              <w:gridCol w:w="4168"/>
            </w:tblGrid>
            <w:tr w:rsidR="008A7393" w14:paraId="076094A1" w14:textId="77777777" w:rsidTr="009D49F1">
              <w:tc>
                <w:tcPr>
                  <w:tcW w:w="4134" w:type="dxa"/>
                </w:tcPr>
                <w:p w14:paraId="37628D7A" w14:textId="6A38BB0F" w:rsidR="008A7393" w:rsidRDefault="008A7393" w:rsidP="008A7393">
                  <w:r>
                    <w:rPr>
                      <w:noProof/>
                    </w:rPr>
                    <w:drawing>
                      <wp:inline distT="0" distB="0" distL="0" distR="0" wp14:anchorId="1D6D2763" wp14:editId="414926DC">
                        <wp:extent cx="2483165" cy="1998000"/>
                        <wp:effectExtent l="0" t="0" r="0" b="2540"/>
                        <wp:docPr id="1299743613" name="Picture 12" descr="A graph of blue bars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99743613" name="Picture 12" descr="A graph of blue bars&#10;&#10;Description automatically generated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83165" cy="19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134" w:type="dxa"/>
                </w:tcPr>
                <w:p w14:paraId="5ADA64F9" w14:textId="0133F1B4" w:rsidR="008A7393" w:rsidRDefault="008A7393" w:rsidP="008A7393">
                  <w:r>
                    <w:rPr>
                      <w:noProof/>
                    </w:rPr>
                    <w:drawing>
                      <wp:inline distT="0" distB="0" distL="0" distR="0" wp14:anchorId="40CC42C8" wp14:editId="792CDB80">
                        <wp:extent cx="2520000" cy="1999229"/>
                        <wp:effectExtent l="0" t="0" r="0" b="1270"/>
                        <wp:docPr id="168806976" name="Picture 13" descr="A graph of a number of blue bars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8806976" name="Picture 13" descr="A graph of a number of blue bars&#10;&#10;Description automatically generated"/>
                                <pic:cNvPicPr/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20000" cy="199922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2EAA4157" w14:textId="77777777" w:rsidR="008A7393" w:rsidRDefault="008A7393" w:rsidP="008A7393"/>
        </w:tc>
      </w:tr>
      <w:tr w:rsidR="008B5C96" w14:paraId="0A3F1140" w14:textId="77777777" w:rsidTr="00CC7A5B">
        <w:tc>
          <w:tcPr>
            <w:tcW w:w="8494" w:type="dxa"/>
            <w:gridSpan w:val="2"/>
          </w:tcPr>
          <w:p w14:paraId="18E0FC63" w14:textId="0B7A1B57" w:rsidR="008B5C96" w:rsidRPr="00CC7A5B" w:rsidRDefault="00D8627D" w:rsidP="008B5C96">
            <w:pPr>
              <w:rPr>
                <w:i/>
                <w:iCs/>
              </w:rPr>
            </w:pPr>
            <w:r>
              <w:rPr>
                <w:i/>
                <w:iCs/>
                <w:color w:val="808080" w:themeColor="background1" w:themeShade="80"/>
              </w:rPr>
              <w:t>Figure</w:t>
            </w:r>
            <w:r w:rsidR="00C66E75">
              <w:rPr>
                <w:i/>
                <w:iCs/>
                <w:color w:val="808080" w:themeColor="background1" w:themeShade="80"/>
              </w:rPr>
              <w:t xml:space="preserve"> 5</w:t>
            </w:r>
            <w:r>
              <w:rPr>
                <w:i/>
                <w:iCs/>
                <w:color w:val="808080" w:themeColor="background1" w:themeShade="80"/>
              </w:rPr>
              <w:t xml:space="preserve">: </w:t>
            </w:r>
            <w:r w:rsidR="00831C3E" w:rsidRPr="00D8627D">
              <w:rPr>
                <w:i/>
                <w:iCs/>
                <w:color w:val="808080" w:themeColor="background1" w:themeShade="80"/>
              </w:rPr>
              <w:t xml:space="preserve">Forest fire outbreaks appear to be most frequent </w:t>
            </w:r>
            <w:r w:rsidR="00DB5E4D" w:rsidRPr="00D8627D">
              <w:rPr>
                <w:i/>
                <w:iCs/>
                <w:color w:val="808080" w:themeColor="background1" w:themeShade="80"/>
              </w:rPr>
              <w:t>from Friday to Sunday and during the months August to September.</w:t>
            </w:r>
          </w:p>
        </w:tc>
      </w:tr>
      <w:tr w:rsidR="003C6029" w14:paraId="4FEB7B4F" w14:textId="77777777" w:rsidTr="00CC7A5B">
        <w:tc>
          <w:tcPr>
            <w:tcW w:w="8494" w:type="dxa"/>
            <w:gridSpan w:val="2"/>
          </w:tcPr>
          <w:p w14:paraId="2C4AE2CC" w14:textId="4EF1157A" w:rsidR="003C6029" w:rsidRPr="00681907" w:rsidRDefault="003C6029" w:rsidP="00D64943">
            <w:pPr>
              <w:pStyle w:val="UTSH5"/>
            </w:pPr>
            <w:r>
              <w:t>Location</w:t>
            </w:r>
          </w:p>
        </w:tc>
      </w:tr>
      <w:tr w:rsidR="00C8665A" w14:paraId="557589C3" w14:textId="77777777" w:rsidTr="00CC7A5B">
        <w:tc>
          <w:tcPr>
            <w:tcW w:w="8494" w:type="dxa"/>
            <w:gridSpan w:val="2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110"/>
              <w:gridCol w:w="4168"/>
            </w:tblGrid>
            <w:tr w:rsidR="00EF3DA2" w14:paraId="48A366C6" w14:textId="77777777" w:rsidTr="009D49F1">
              <w:tc>
                <w:tcPr>
                  <w:tcW w:w="4134" w:type="dxa"/>
                </w:tcPr>
                <w:p w14:paraId="4B9369EF" w14:textId="1993F060" w:rsidR="00EF3DA2" w:rsidRDefault="00EF3DA2" w:rsidP="003235DD">
                  <w:pPr>
                    <w:jc w:val="center"/>
                    <w:rPr>
                      <w:rFonts w:cs="Calibri"/>
                      <w:i/>
                      <w:iCs/>
                      <w:color w:val="797979" w:themeColor="background2" w:themeShade="80"/>
                    </w:rPr>
                  </w:pPr>
                  <w:r>
                    <w:rPr>
                      <w:rFonts w:cs="Calibri"/>
                      <w:i/>
                      <w:iCs/>
                      <w:noProof/>
                      <w:color w:val="F2F2F2" w:themeColor="background2"/>
                    </w:rPr>
                    <w:drawing>
                      <wp:inline distT="0" distB="0" distL="0" distR="0" wp14:anchorId="5B794B98" wp14:editId="36F7D9E9">
                        <wp:extent cx="2483165" cy="1998000"/>
                        <wp:effectExtent l="0" t="0" r="0" b="2540"/>
                        <wp:docPr id="1864263361" name="Picture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64263361" name="Picture 1864263361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83165" cy="1998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134" w:type="dxa"/>
                </w:tcPr>
                <w:p w14:paraId="0B7CAA71" w14:textId="20CE9FE6" w:rsidR="00EF3DA2" w:rsidRDefault="003235DD" w:rsidP="003235DD">
                  <w:pPr>
                    <w:jc w:val="center"/>
                    <w:rPr>
                      <w:rFonts w:cs="Calibri"/>
                      <w:i/>
                      <w:iCs/>
                      <w:color w:val="797979" w:themeColor="background2" w:themeShade="80"/>
                    </w:rPr>
                  </w:pPr>
                  <w:r>
                    <w:rPr>
                      <w:rFonts w:cs="Calibri"/>
                      <w:i/>
                      <w:iCs/>
                      <w:noProof/>
                      <w:color w:val="F2F2F2" w:themeColor="background2"/>
                    </w:rPr>
                    <w:drawing>
                      <wp:inline distT="0" distB="0" distL="0" distR="0" wp14:anchorId="31D90569" wp14:editId="0662B78E">
                        <wp:extent cx="2520000" cy="1999230"/>
                        <wp:effectExtent l="0" t="0" r="0" b="1270"/>
                        <wp:docPr id="2147362346" name="Picture 10" descr="A graph of a forest fire y frequency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47362346" name="Picture 10" descr="A graph of a forest fire y frequency&#10;&#10;Description automatically generated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20000" cy="19992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56847" w14:paraId="0F4F8E98" w14:textId="77777777" w:rsidTr="009D49F1">
              <w:tc>
                <w:tcPr>
                  <w:tcW w:w="8268" w:type="dxa"/>
                  <w:gridSpan w:val="2"/>
                </w:tcPr>
                <w:p w14:paraId="3FAA9CD6" w14:textId="712597B3" w:rsidR="00956847" w:rsidRDefault="005D4946" w:rsidP="00643AC9">
                  <w:pPr>
                    <w:jc w:val="center"/>
                    <w:rPr>
                      <w:rFonts w:cs="Calibri"/>
                      <w:i/>
                      <w:iCs/>
                      <w:color w:val="797979" w:themeColor="background2" w:themeShade="80"/>
                    </w:rPr>
                  </w:pPr>
                  <w:r>
                    <w:rPr>
                      <w:rFonts w:cs="Calibri"/>
                      <w:i/>
                      <w:iCs/>
                      <w:noProof/>
                      <w:color w:val="F2F2F2" w:themeColor="background2"/>
                    </w:rPr>
                    <w:lastRenderedPageBreak/>
                    <w:drawing>
                      <wp:inline distT="0" distB="0" distL="0" distR="0" wp14:anchorId="422A3116" wp14:editId="7428C90E">
                        <wp:extent cx="5040000" cy="4025790"/>
                        <wp:effectExtent l="0" t="0" r="8255" b="0"/>
                        <wp:docPr id="360561401" name="Picture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60561401" name="Picture 360561401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40000" cy="40257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CE8AE5B" w14:textId="2738604C" w:rsidR="00C8665A" w:rsidRPr="00681907" w:rsidRDefault="00C8665A" w:rsidP="00A571A3">
            <w:pPr>
              <w:rPr>
                <w:rFonts w:cs="Calibri"/>
                <w:i/>
                <w:iCs/>
                <w:color w:val="797979" w:themeColor="background2" w:themeShade="80"/>
              </w:rPr>
            </w:pPr>
          </w:p>
        </w:tc>
      </w:tr>
      <w:tr w:rsidR="003C6029" w14:paraId="2233245F" w14:textId="77777777" w:rsidTr="00CC7A5B">
        <w:tc>
          <w:tcPr>
            <w:tcW w:w="8494" w:type="dxa"/>
            <w:gridSpan w:val="2"/>
          </w:tcPr>
          <w:p w14:paraId="10838FDF" w14:textId="166AAF18" w:rsidR="003C6029" w:rsidRPr="00D8627D" w:rsidRDefault="007F19A0" w:rsidP="003C6029">
            <w:pPr>
              <w:rPr>
                <w:i/>
                <w:iCs/>
                <w:color w:val="808080" w:themeColor="background1" w:themeShade="80"/>
              </w:rPr>
            </w:pPr>
            <w:r>
              <w:rPr>
                <w:i/>
                <w:iCs/>
                <w:color w:val="808080" w:themeColor="background1" w:themeShade="80"/>
              </w:rPr>
              <w:lastRenderedPageBreak/>
              <w:t>Figure</w:t>
            </w:r>
            <w:r w:rsidR="00C66E75">
              <w:rPr>
                <w:i/>
                <w:iCs/>
                <w:color w:val="808080" w:themeColor="background1" w:themeShade="80"/>
              </w:rPr>
              <w:t xml:space="preserve"> 6</w:t>
            </w:r>
            <w:r>
              <w:rPr>
                <w:i/>
                <w:iCs/>
                <w:color w:val="808080" w:themeColor="background1" w:themeShade="80"/>
              </w:rPr>
              <w:t xml:space="preserve">: </w:t>
            </w:r>
            <w:r w:rsidR="00D2062B" w:rsidRPr="00D8627D">
              <w:rPr>
                <w:i/>
                <w:iCs/>
                <w:color w:val="808080" w:themeColor="background1" w:themeShade="80"/>
              </w:rPr>
              <w:t xml:space="preserve">The frequency of forest fires </w:t>
            </w:r>
            <w:r w:rsidR="00E45432" w:rsidRPr="00D8627D">
              <w:rPr>
                <w:i/>
                <w:iCs/>
                <w:color w:val="808080" w:themeColor="background1" w:themeShade="80"/>
              </w:rPr>
              <w:t>is</w:t>
            </w:r>
            <w:r w:rsidR="001D0CC8" w:rsidRPr="00D8627D">
              <w:rPr>
                <w:i/>
                <w:iCs/>
                <w:color w:val="808080" w:themeColor="background1" w:themeShade="80"/>
              </w:rPr>
              <w:t xml:space="preserve"> shown to appear </w:t>
            </w:r>
            <w:r w:rsidR="001D72EB" w:rsidRPr="00D8627D">
              <w:rPr>
                <w:i/>
                <w:iCs/>
                <w:color w:val="808080" w:themeColor="background1" w:themeShade="80"/>
              </w:rPr>
              <w:t xml:space="preserve">on the central right and central left areas in </w:t>
            </w:r>
            <w:proofErr w:type="spellStart"/>
            <w:r w:rsidR="001D72EB" w:rsidRPr="00D8627D">
              <w:rPr>
                <w:i/>
                <w:iCs/>
                <w:color w:val="808080" w:themeColor="background1" w:themeShade="80"/>
              </w:rPr>
              <w:t>Montesinho</w:t>
            </w:r>
            <w:proofErr w:type="spellEnd"/>
            <w:r w:rsidR="001D72EB" w:rsidRPr="00D8627D">
              <w:rPr>
                <w:i/>
                <w:iCs/>
                <w:color w:val="808080" w:themeColor="background1" w:themeShade="80"/>
              </w:rPr>
              <w:t xml:space="preserve"> park.</w:t>
            </w:r>
          </w:p>
        </w:tc>
      </w:tr>
      <w:tr w:rsidR="0065543B" w14:paraId="7E23CC3D" w14:textId="77777777" w:rsidTr="00CC7A5B">
        <w:tc>
          <w:tcPr>
            <w:tcW w:w="8494" w:type="dxa"/>
            <w:gridSpan w:val="2"/>
          </w:tcPr>
          <w:p w14:paraId="5D862419" w14:textId="77A022A0" w:rsidR="0065543B" w:rsidRDefault="00E94666" w:rsidP="00D64943">
            <w:pPr>
              <w:pStyle w:val="UTSH5"/>
            </w:pPr>
            <w:r>
              <w:t>FWI System</w:t>
            </w:r>
          </w:p>
        </w:tc>
      </w:tr>
      <w:tr w:rsidR="006F1E7B" w14:paraId="5078246A" w14:textId="77777777" w:rsidTr="00CC7A5B">
        <w:tc>
          <w:tcPr>
            <w:tcW w:w="8494" w:type="dxa"/>
            <w:gridSpan w:val="2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140"/>
              <w:gridCol w:w="4138"/>
            </w:tblGrid>
            <w:tr w:rsidR="00E94666" w14:paraId="6A0EF8F9" w14:textId="77777777" w:rsidTr="009D49F1">
              <w:tc>
                <w:tcPr>
                  <w:tcW w:w="4134" w:type="dxa"/>
                </w:tcPr>
                <w:p w14:paraId="2D93F644" w14:textId="71145B86" w:rsidR="00E94666" w:rsidRDefault="002543F4" w:rsidP="00E9466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35081FD6" wp14:editId="6C5CA3C6">
                        <wp:extent cx="2520000" cy="1689384"/>
                        <wp:effectExtent l="0" t="0" r="0" b="6350"/>
                        <wp:docPr id="1155151297" name="Picture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55151297" name="Picture 1155151297"/>
                                <pic:cNvPicPr/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20000" cy="16893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134" w:type="dxa"/>
                </w:tcPr>
                <w:p w14:paraId="205B4FBE" w14:textId="5A6A0079" w:rsidR="00E94666" w:rsidRDefault="00ED4D47" w:rsidP="00ED4F7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2FA11067" wp14:editId="211B0E06">
                        <wp:extent cx="2518532" cy="1688400"/>
                        <wp:effectExtent l="0" t="0" r="0" b="7620"/>
                        <wp:docPr id="459468259" name="Picture 10" descr="A graph of different colored squares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59468259" name="Picture 10" descr="A graph of different colored squares&#10;&#10;Description automatically generated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18532" cy="1688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94666" w14:paraId="1EEE1E0B" w14:textId="77777777" w:rsidTr="009D49F1">
              <w:tc>
                <w:tcPr>
                  <w:tcW w:w="4134" w:type="dxa"/>
                </w:tcPr>
                <w:p w14:paraId="5B725733" w14:textId="25AD05FE" w:rsidR="00E94666" w:rsidRDefault="00D7728B" w:rsidP="00ED4F7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9CBB5D4" wp14:editId="3830F0C8">
                        <wp:extent cx="2518532" cy="1688400"/>
                        <wp:effectExtent l="0" t="0" r="0" b="7620"/>
                        <wp:docPr id="1476202951" name="Picture 11" descr="A graph of a number of different colored boxes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76202951" name="Picture 11" descr="A graph of a number of different colored boxes&#10;&#10;Description automatically generated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18532" cy="1688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134" w:type="dxa"/>
                </w:tcPr>
                <w:p w14:paraId="4C882B33" w14:textId="38F774E1" w:rsidR="00E94666" w:rsidRDefault="00BD2496" w:rsidP="00ED4F7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084BB402" wp14:editId="3B7BC6B2">
                        <wp:extent cx="2490573" cy="1688400"/>
                        <wp:effectExtent l="0" t="0" r="5080" b="7620"/>
                        <wp:docPr id="734086971" name="Picture 12" descr="A graph of different colored boxes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34086971" name="Picture 12" descr="A graph of different colored boxes&#10;&#10;Description automatically generated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90573" cy="1688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72FC3487" w14:textId="7933C3C7" w:rsidR="006F1E7B" w:rsidRDefault="006F1E7B" w:rsidP="00E94666"/>
        </w:tc>
      </w:tr>
      <w:tr w:rsidR="00ED4F76" w14:paraId="3478599D" w14:textId="77777777" w:rsidTr="00CC7A5B">
        <w:tc>
          <w:tcPr>
            <w:tcW w:w="8494" w:type="dxa"/>
            <w:gridSpan w:val="2"/>
          </w:tcPr>
          <w:p w14:paraId="5CF4C00B" w14:textId="48BA18C9" w:rsidR="00ED4F76" w:rsidRPr="007F19A0" w:rsidRDefault="007F19A0" w:rsidP="00ED4F76">
            <w:pPr>
              <w:rPr>
                <w:i/>
                <w:iCs/>
                <w:noProof/>
              </w:rPr>
            </w:pPr>
            <w:r>
              <w:rPr>
                <w:i/>
                <w:iCs/>
                <w:noProof/>
                <w:color w:val="808080" w:themeColor="background1" w:themeShade="80"/>
              </w:rPr>
              <w:t>Figure</w:t>
            </w:r>
            <w:r w:rsidR="00C66E75">
              <w:rPr>
                <w:i/>
                <w:iCs/>
                <w:noProof/>
                <w:color w:val="808080" w:themeColor="background1" w:themeShade="80"/>
              </w:rPr>
              <w:t xml:space="preserve"> 7</w:t>
            </w:r>
            <w:r>
              <w:rPr>
                <w:i/>
                <w:iCs/>
                <w:noProof/>
                <w:color w:val="808080" w:themeColor="background1" w:themeShade="80"/>
              </w:rPr>
              <w:t xml:space="preserve">: </w:t>
            </w:r>
            <w:r w:rsidR="00090DBA" w:rsidRPr="007F19A0">
              <w:rPr>
                <w:i/>
                <w:iCs/>
                <w:noProof/>
                <w:color w:val="808080" w:themeColor="background1" w:themeShade="80"/>
              </w:rPr>
              <w:t xml:space="preserve">The </w:t>
            </w:r>
            <w:r w:rsidR="00EF5BFD" w:rsidRPr="007F19A0">
              <w:rPr>
                <w:i/>
                <w:iCs/>
                <w:noProof/>
                <w:color w:val="808080" w:themeColor="background1" w:themeShade="80"/>
              </w:rPr>
              <w:t xml:space="preserve">FWI feature </w:t>
            </w:r>
            <w:r w:rsidR="00090DBA" w:rsidRPr="007F19A0">
              <w:rPr>
                <w:i/>
                <w:iCs/>
                <w:noProof/>
                <w:color w:val="808080" w:themeColor="background1" w:themeShade="80"/>
              </w:rPr>
              <w:t xml:space="preserve">at each month </w:t>
            </w:r>
            <w:r w:rsidR="00925FF8" w:rsidRPr="007F19A0">
              <w:rPr>
                <w:i/>
                <w:iCs/>
                <w:noProof/>
                <w:color w:val="808080" w:themeColor="background1" w:themeShade="80"/>
              </w:rPr>
              <w:t>appears somewhat correlated to forest fire frequency</w:t>
            </w:r>
            <w:r w:rsidR="00CD35B6" w:rsidRPr="007F19A0">
              <w:rPr>
                <w:i/>
                <w:iCs/>
                <w:noProof/>
                <w:color w:val="808080" w:themeColor="background1" w:themeShade="80"/>
              </w:rPr>
              <w:t>.</w:t>
            </w:r>
          </w:p>
        </w:tc>
      </w:tr>
      <w:tr w:rsidR="006F1E7B" w14:paraId="2B8A79F3" w14:textId="77777777" w:rsidTr="00CC7A5B">
        <w:tc>
          <w:tcPr>
            <w:tcW w:w="8494" w:type="dxa"/>
            <w:gridSpan w:val="2"/>
          </w:tcPr>
          <w:p w14:paraId="52E80EBE" w14:textId="6463E4DB" w:rsidR="006F1E7B" w:rsidRDefault="00D376B3" w:rsidP="00D64943">
            <w:pPr>
              <w:pStyle w:val="UTSH5"/>
            </w:pPr>
            <w:r>
              <w:lastRenderedPageBreak/>
              <w:t>Weather</w:t>
            </w:r>
          </w:p>
        </w:tc>
      </w:tr>
      <w:tr w:rsidR="00EE2E13" w14:paraId="128C7810" w14:textId="77777777" w:rsidTr="00CC7A5B">
        <w:tc>
          <w:tcPr>
            <w:tcW w:w="8494" w:type="dxa"/>
            <w:gridSpan w:val="2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121"/>
              <w:gridCol w:w="4157"/>
            </w:tblGrid>
            <w:tr w:rsidR="00D32707" w14:paraId="38E5BC3A" w14:textId="77777777" w:rsidTr="007F19A0">
              <w:tc>
                <w:tcPr>
                  <w:tcW w:w="4134" w:type="dxa"/>
                </w:tcPr>
                <w:p w14:paraId="7877A6B6" w14:textId="66D85245" w:rsidR="00D32707" w:rsidRDefault="00BD2496" w:rsidP="007B63A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13D906E6" wp14:editId="42033B64">
                        <wp:extent cx="2490573" cy="1688400"/>
                        <wp:effectExtent l="0" t="0" r="5080" b="7620"/>
                        <wp:docPr id="408754751" name="Picture 13" descr="A graph of different colored boxes&#10;&#10;Description automatically generated with medium confidenc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08754751" name="Picture 13" descr="A graph of different colored boxes&#10;&#10;Description automatically generated with medium confidence"/>
                                <pic:cNvPicPr/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90573" cy="1688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134" w:type="dxa"/>
                </w:tcPr>
                <w:p w14:paraId="21439632" w14:textId="0D13DAA9" w:rsidR="00D32707" w:rsidRDefault="00BD2496" w:rsidP="007B63A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DB8325A" wp14:editId="12F90434">
                        <wp:extent cx="2518532" cy="1688400"/>
                        <wp:effectExtent l="0" t="0" r="0" b="7620"/>
                        <wp:docPr id="1754274488" name="Picture 14" descr="A graph of different colored and red squares&#10;&#10;Description automatically generated with medium confidenc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54274488" name="Picture 14" descr="A graph of different colored and red squares&#10;&#10;Description automatically generated with medium confidence"/>
                                <pic:cNvPicPr/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18532" cy="1688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D32707" w14:paraId="02226BDF" w14:textId="77777777" w:rsidTr="007F19A0">
              <w:tc>
                <w:tcPr>
                  <w:tcW w:w="4134" w:type="dxa"/>
                </w:tcPr>
                <w:p w14:paraId="6072E286" w14:textId="159477B1" w:rsidR="00D32707" w:rsidRDefault="00BD2496" w:rsidP="007B63A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BC07C0B" wp14:editId="31338040">
                        <wp:extent cx="2462805" cy="1688400"/>
                        <wp:effectExtent l="0" t="0" r="0" b="7620"/>
                        <wp:docPr id="1843480322" name="Picture 15" descr="A graph of different colored squares&#10;&#10;Description automatically generated with medium confidenc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43480322" name="Picture 15" descr="A graph of different colored squares&#10;&#10;Description automatically generated with medium confidence"/>
                                <pic:cNvPicPr/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62805" cy="1688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134" w:type="dxa"/>
                </w:tcPr>
                <w:p w14:paraId="32690646" w14:textId="6C1540DF" w:rsidR="00D32707" w:rsidRDefault="006F24A0" w:rsidP="007B63A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0666AC58" wp14:editId="61277788">
                        <wp:extent cx="2462805" cy="1688400"/>
                        <wp:effectExtent l="0" t="0" r="0" b="7620"/>
                        <wp:docPr id="1239574816" name="Picture 16" descr="A graph with numbers and a line&#10;&#10;Description automatically generated with medium confidenc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39574816" name="Picture 16" descr="A graph with numbers and a line&#10;&#10;Description automatically generated with medium confidence"/>
                                <pic:cNvPicPr/>
                              </pic:nvPicPr>
                              <pic:blipFill>
                                <a:blip r:embed="rId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62805" cy="1688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475495E" w14:textId="77777777" w:rsidR="00EE2E13" w:rsidRDefault="00EE2E13" w:rsidP="00D376B3"/>
        </w:tc>
      </w:tr>
      <w:tr w:rsidR="00FF7C74" w14:paraId="01DAEAF2" w14:textId="77777777" w:rsidTr="00CC7A5B">
        <w:tc>
          <w:tcPr>
            <w:tcW w:w="8494" w:type="dxa"/>
            <w:gridSpan w:val="2"/>
          </w:tcPr>
          <w:p w14:paraId="350E54E0" w14:textId="40073E40" w:rsidR="00FF7C74" w:rsidRPr="007F19A0" w:rsidRDefault="007F19A0" w:rsidP="00FF7C74">
            <w:pPr>
              <w:rPr>
                <w:i/>
                <w:iCs/>
              </w:rPr>
            </w:pPr>
            <w:r>
              <w:rPr>
                <w:i/>
                <w:iCs/>
                <w:color w:val="808080" w:themeColor="background1" w:themeShade="80"/>
              </w:rPr>
              <w:t>Figure</w:t>
            </w:r>
            <w:r w:rsidR="00C66E75">
              <w:rPr>
                <w:i/>
                <w:iCs/>
                <w:color w:val="808080" w:themeColor="background1" w:themeShade="80"/>
              </w:rPr>
              <w:t xml:space="preserve"> 8</w:t>
            </w:r>
            <w:r>
              <w:rPr>
                <w:i/>
                <w:iCs/>
                <w:color w:val="808080" w:themeColor="background1" w:themeShade="80"/>
              </w:rPr>
              <w:t xml:space="preserve">: </w:t>
            </w:r>
            <w:r w:rsidR="001B538B" w:rsidRPr="007F19A0">
              <w:rPr>
                <w:i/>
                <w:iCs/>
                <w:color w:val="808080" w:themeColor="background1" w:themeShade="80"/>
              </w:rPr>
              <w:t>Temperature during the summer</w:t>
            </w:r>
            <w:r w:rsidR="006142DD" w:rsidRPr="007F19A0">
              <w:rPr>
                <w:i/>
                <w:iCs/>
                <w:color w:val="808080" w:themeColor="background1" w:themeShade="80"/>
              </w:rPr>
              <w:t>-spring</w:t>
            </w:r>
            <w:r w:rsidR="001B538B" w:rsidRPr="007F19A0">
              <w:rPr>
                <w:i/>
                <w:iCs/>
                <w:color w:val="808080" w:themeColor="background1" w:themeShade="80"/>
              </w:rPr>
              <w:t xml:space="preserve"> months </w:t>
            </w:r>
            <w:r w:rsidR="00552056" w:rsidRPr="007F19A0">
              <w:rPr>
                <w:i/>
                <w:iCs/>
                <w:color w:val="808080" w:themeColor="background1" w:themeShade="80"/>
              </w:rPr>
              <w:t>is</w:t>
            </w:r>
            <w:r w:rsidR="001B538B" w:rsidRPr="007F19A0">
              <w:rPr>
                <w:i/>
                <w:iCs/>
                <w:color w:val="808080" w:themeColor="background1" w:themeShade="80"/>
              </w:rPr>
              <w:t xml:space="preserve"> shown to be higher</w:t>
            </w:r>
            <w:r w:rsidR="006142DD" w:rsidRPr="007F19A0">
              <w:rPr>
                <w:i/>
                <w:iCs/>
                <w:color w:val="808080" w:themeColor="background1" w:themeShade="80"/>
              </w:rPr>
              <w:t xml:space="preserve"> and thusly have a higher frequency of forest fires.</w:t>
            </w:r>
            <w:r w:rsidR="00552056" w:rsidRPr="007F19A0">
              <w:rPr>
                <w:i/>
                <w:iCs/>
                <w:color w:val="808080" w:themeColor="background1" w:themeShade="80"/>
              </w:rPr>
              <w:t xml:space="preserve"> Interestingly, wind speeds do not appear to</w:t>
            </w:r>
            <w:r w:rsidR="00A42DBA" w:rsidRPr="007F19A0">
              <w:rPr>
                <w:i/>
                <w:iCs/>
                <w:color w:val="808080" w:themeColor="background1" w:themeShade="80"/>
              </w:rPr>
              <w:t xml:space="preserve"> be closely correlated to time of year nor the frequency of forest fires. Additionally, rain </w:t>
            </w:r>
            <w:r w:rsidR="008B0F53" w:rsidRPr="007F19A0">
              <w:rPr>
                <w:i/>
                <w:iCs/>
                <w:color w:val="808080" w:themeColor="background1" w:themeShade="80"/>
              </w:rPr>
              <w:t xml:space="preserve">is infrequent in </w:t>
            </w:r>
            <w:proofErr w:type="spellStart"/>
            <w:r w:rsidR="008B0F53" w:rsidRPr="007F19A0">
              <w:rPr>
                <w:i/>
                <w:iCs/>
                <w:color w:val="808080" w:themeColor="background1" w:themeShade="80"/>
              </w:rPr>
              <w:t>Montesinho</w:t>
            </w:r>
            <w:proofErr w:type="spellEnd"/>
            <w:r w:rsidR="008B0F53" w:rsidRPr="007F19A0">
              <w:rPr>
                <w:i/>
                <w:iCs/>
                <w:color w:val="808080" w:themeColor="background1" w:themeShade="80"/>
              </w:rPr>
              <w:t xml:space="preserve"> park.</w:t>
            </w:r>
          </w:p>
        </w:tc>
      </w:tr>
      <w:tr w:rsidR="00D32707" w14:paraId="57468BCE" w14:textId="77777777" w:rsidTr="00CC7A5B">
        <w:tc>
          <w:tcPr>
            <w:tcW w:w="8494" w:type="dxa"/>
            <w:gridSpan w:val="2"/>
          </w:tcPr>
          <w:p w14:paraId="2616E471" w14:textId="515A50B5" w:rsidR="00D32707" w:rsidRDefault="00D32707" w:rsidP="00D32707">
            <w:pPr>
              <w:pStyle w:val="UTSH5"/>
            </w:pPr>
            <w:r>
              <w:t>Area</w:t>
            </w:r>
          </w:p>
        </w:tc>
      </w:tr>
      <w:tr w:rsidR="00D32707" w14:paraId="692F65A4" w14:textId="77777777" w:rsidTr="00CC7A5B">
        <w:tc>
          <w:tcPr>
            <w:tcW w:w="8494" w:type="dxa"/>
            <w:gridSpan w:val="2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268"/>
            </w:tblGrid>
            <w:tr w:rsidR="009551D7" w14:paraId="0D856990" w14:textId="77777777" w:rsidTr="009D49F1">
              <w:tc>
                <w:tcPr>
                  <w:tcW w:w="8268" w:type="dxa"/>
                </w:tcPr>
                <w:p w14:paraId="23BFBB69" w14:textId="77BC0F92" w:rsidR="009551D7" w:rsidRDefault="00C81088" w:rsidP="007B63A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04AE5897" wp14:editId="1E68A91A">
                        <wp:extent cx="5040000" cy="3342023"/>
                        <wp:effectExtent l="0" t="0" r="8255" b="0"/>
                        <wp:docPr id="1679376308" name="Picture 18" descr="A graph of a forest fire area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79376308" name="Picture 18" descr="A graph of a forest fire area&#10;&#10;Description automatically generated"/>
                                <pic:cNvPicPr/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40000" cy="33420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252A774C" w14:textId="77777777" w:rsidR="00D32707" w:rsidRDefault="00D32707" w:rsidP="00D376B3"/>
        </w:tc>
      </w:tr>
      <w:tr w:rsidR="00FF7C74" w14:paraId="183D719C" w14:textId="77777777" w:rsidTr="00CC7A5B">
        <w:tc>
          <w:tcPr>
            <w:tcW w:w="8494" w:type="dxa"/>
            <w:gridSpan w:val="2"/>
          </w:tcPr>
          <w:p w14:paraId="2F422976" w14:textId="269E4899" w:rsidR="00FF7C74" w:rsidRPr="007F19A0" w:rsidRDefault="007F19A0" w:rsidP="00D376B3">
            <w:pPr>
              <w:rPr>
                <w:i/>
                <w:iCs/>
              </w:rPr>
            </w:pPr>
            <w:r>
              <w:rPr>
                <w:i/>
                <w:iCs/>
                <w:color w:val="808080" w:themeColor="background1" w:themeShade="80"/>
              </w:rPr>
              <w:t>Figure</w:t>
            </w:r>
            <w:r w:rsidR="00C66E75">
              <w:rPr>
                <w:i/>
                <w:iCs/>
                <w:color w:val="808080" w:themeColor="background1" w:themeShade="80"/>
              </w:rPr>
              <w:t xml:space="preserve"> 9</w:t>
            </w:r>
            <w:r>
              <w:rPr>
                <w:i/>
                <w:iCs/>
                <w:color w:val="808080" w:themeColor="background1" w:themeShade="80"/>
              </w:rPr>
              <w:t xml:space="preserve">: </w:t>
            </w:r>
            <w:r w:rsidR="002E4023" w:rsidRPr="007F19A0">
              <w:rPr>
                <w:i/>
                <w:iCs/>
                <w:color w:val="808080" w:themeColor="background1" w:themeShade="80"/>
              </w:rPr>
              <w:t xml:space="preserve">Burned area is composed of a wide range (0.00 to 1090.84 ha) with </w:t>
            </w:r>
            <w:r w:rsidR="00964A5D" w:rsidRPr="007F19A0">
              <w:rPr>
                <w:i/>
                <w:iCs/>
                <w:color w:val="808080" w:themeColor="background1" w:themeShade="80"/>
              </w:rPr>
              <w:t>most instances distributed at zero for all months.</w:t>
            </w:r>
          </w:p>
        </w:tc>
      </w:tr>
      <w:tr w:rsidR="0060050C" w14:paraId="1149EBBA" w14:textId="77777777" w:rsidTr="00CC7A5B">
        <w:tc>
          <w:tcPr>
            <w:tcW w:w="8494" w:type="dxa"/>
            <w:gridSpan w:val="2"/>
          </w:tcPr>
          <w:p w14:paraId="695C3429" w14:textId="77777777" w:rsidR="0060050C" w:rsidRDefault="0060050C" w:rsidP="00D64943">
            <w:pPr>
              <w:pStyle w:val="Heading4"/>
            </w:pPr>
            <w:bookmarkStart w:id="15" w:name="_Data_Preprocessing"/>
            <w:bookmarkEnd w:id="15"/>
            <w:r>
              <w:lastRenderedPageBreak/>
              <w:t>Data Preprocessing</w:t>
            </w:r>
          </w:p>
        </w:tc>
      </w:tr>
      <w:tr w:rsidR="00D8144E" w14:paraId="44E11BA7" w14:textId="77777777" w:rsidTr="00CC7A5B">
        <w:tc>
          <w:tcPr>
            <w:tcW w:w="8494" w:type="dxa"/>
            <w:gridSpan w:val="2"/>
          </w:tcPr>
          <w:p w14:paraId="0C7D7AEA" w14:textId="28939DBF" w:rsidR="00D8144E" w:rsidRDefault="00834E9B" w:rsidP="00421C27">
            <w:pPr>
              <w:pStyle w:val="UTSH5"/>
            </w:pPr>
            <w:r>
              <w:t>Feature Scaling</w:t>
            </w:r>
          </w:p>
        </w:tc>
      </w:tr>
      <w:tr w:rsidR="00BD1D2B" w14:paraId="78BE723F" w14:textId="77777777" w:rsidTr="00CC7A5B">
        <w:tc>
          <w:tcPr>
            <w:tcW w:w="356" w:type="dxa"/>
          </w:tcPr>
          <w:p w14:paraId="09495250" w14:textId="77777777" w:rsidR="00BD1D2B" w:rsidRPr="00834E9B" w:rsidRDefault="00BD1D2B" w:rsidP="00421C27">
            <w:pPr>
              <w:pStyle w:val="UTSH5"/>
              <w:rPr>
                <w:b w:val="0"/>
                <w:bCs w:val="0"/>
              </w:rPr>
            </w:pPr>
          </w:p>
        </w:tc>
        <w:tc>
          <w:tcPr>
            <w:tcW w:w="8138" w:type="dxa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046"/>
              <w:gridCol w:w="1850"/>
              <w:gridCol w:w="3896"/>
            </w:tblGrid>
            <w:tr w:rsidR="00995A50" w14:paraId="7A3BD8E3" w14:textId="77777777" w:rsidTr="00264240">
              <w:tc>
                <w:tcPr>
                  <w:tcW w:w="1634" w:type="dxa"/>
                </w:tcPr>
                <w:p w14:paraId="6E874C38" w14:textId="5F501B9C" w:rsidR="00995A50" w:rsidRPr="00995A50" w:rsidRDefault="00995A50" w:rsidP="00421C27">
                  <w:pPr>
                    <w:pStyle w:val="UTSH5"/>
                  </w:pPr>
                  <w:r w:rsidRPr="00995A50">
                    <w:t>Feature</w:t>
                  </w:r>
                </w:p>
              </w:tc>
              <w:tc>
                <w:tcPr>
                  <w:tcW w:w="6148" w:type="dxa"/>
                  <w:gridSpan w:val="2"/>
                </w:tcPr>
                <w:p w14:paraId="5783E6D8" w14:textId="440B6CB2" w:rsidR="00995A50" w:rsidRPr="00995A50" w:rsidRDefault="00995A50" w:rsidP="00421C27">
                  <w:pPr>
                    <w:pStyle w:val="UTSH5"/>
                  </w:pPr>
                  <w:r w:rsidRPr="00995A50">
                    <w:t>Transformation</w:t>
                  </w:r>
                </w:p>
              </w:tc>
            </w:tr>
            <w:tr w:rsidR="00995A50" w14:paraId="4556452C" w14:textId="77777777" w:rsidTr="00264240">
              <w:tc>
                <w:tcPr>
                  <w:tcW w:w="1634" w:type="dxa"/>
                </w:tcPr>
                <w:p w14:paraId="64FC764C" w14:textId="6F9DAF18" w:rsidR="00995A50" w:rsidRDefault="00995A50" w:rsidP="008B377D">
                  <w:pPr>
                    <w:rPr>
                      <w:b/>
                      <w:bCs/>
                    </w:rPr>
                  </w:pPr>
                  <w:r>
                    <w:t>Area</w:t>
                  </w:r>
                  <w:r w:rsidR="008B377D">
                    <w:rPr>
                      <w:b/>
                      <w:bCs/>
                    </w:rPr>
                    <w:t>:</w:t>
                  </w:r>
                </w:p>
              </w:tc>
              <w:tc>
                <w:tcPr>
                  <w:tcW w:w="6148" w:type="dxa"/>
                  <w:gridSpan w:val="2"/>
                </w:tcPr>
                <w:p w14:paraId="445328F0" w14:textId="2DF561C1" w:rsidR="00995A50" w:rsidRDefault="00B15C0F" w:rsidP="008B377D">
                  <w:r>
                    <w:t xml:space="preserve">As seen in the </w:t>
                  </w:r>
                  <w:hyperlink w:anchor="_Data_Exploration" w:history="1">
                    <w:r w:rsidRPr="001C315F">
                      <w:rPr>
                        <w:rStyle w:val="Hyperlink"/>
                      </w:rPr>
                      <w:t>data exploration</w:t>
                    </w:r>
                  </w:hyperlink>
                  <w:r w:rsidR="009D19FD">
                    <w:t xml:space="preserve"> </w:t>
                  </w:r>
                  <w:r w:rsidR="008E33BC">
                    <w:t xml:space="preserve">section, the “Area” feature </w:t>
                  </w:r>
                  <w:r w:rsidR="00D75450">
                    <w:t xml:space="preserve">shows a wide range where </w:t>
                  </w:r>
                  <w:r w:rsidR="003E10C4">
                    <w:t>many</w:t>
                  </w:r>
                  <w:r w:rsidR="00D75450">
                    <w:t xml:space="preserve"> data points </w:t>
                  </w:r>
                  <w:r w:rsidR="00FA3CBB">
                    <w:t xml:space="preserve">are distributed around zero. </w:t>
                  </w:r>
                  <w:r w:rsidR="00185CC9">
                    <w:t xml:space="preserve">As this study employs the use of neural networks, </w:t>
                  </w:r>
                  <w:r w:rsidR="0019019B">
                    <w:t xml:space="preserve">wide target variable ranges may slow down the learning rate </w:t>
                  </w:r>
                  <w:r w:rsidR="002344C7">
                    <w:t>of the model.</w:t>
                  </w:r>
                  <w:r w:rsidR="00984B0F">
                    <w:t xml:space="preserve"> Hence a 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og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⁡</m:t>
                    </m:r>
                    <m:r>
                      <w:rPr>
                        <w:rFonts w:ascii="Cambria Math" w:hAnsi="Cambria Math"/>
                      </w:rPr>
                      <m:t>(x+1)</m:t>
                    </m:r>
                  </m:oMath>
                  <w:r w:rsidR="00067BAD">
                    <w:t xml:space="preserve"> transform was applied to the target variable to reduce its range.</w:t>
                  </w:r>
                </w:p>
              </w:tc>
            </w:tr>
            <w:tr w:rsidR="00067BAD" w14:paraId="645BA417" w14:textId="77777777" w:rsidTr="00264240">
              <w:tc>
                <w:tcPr>
                  <w:tcW w:w="3891" w:type="dxa"/>
                  <w:gridSpan w:val="2"/>
                </w:tcPr>
                <w:p w14:paraId="18D5A8F4" w14:textId="703FAF7E" w:rsidR="00067BAD" w:rsidRDefault="00265F32" w:rsidP="00421C27">
                  <w:pPr>
                    <w:pStyle w:val="UTSH5"/>
                    <w:rPr>
                      <w:b w:val="0"/>
                      <w:bCs w:val="0"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563C7786" wp14:editId="1DD92B94">
                        <wp:extent cx="2340000" cy="1856427"/>
                        <wp:effectExtent l="0" t="0" r="3175" b="0"/>
                        <wp:docPr id="1137458728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37458728" name="Picture 1137458728"/>
                                <pic:cNvPicPr/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40000" cy="18564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891" w:type="dxa"/>
                </w:tcPr>
                <w:p w14:paraId="57BF6391" w14:textId="1274F3A9" w:rsidR="00067BAD" w:rsidRDefault="00265F32" w:rsidP="00421C27">
                  <w:pPr>
                    <w:pStyle w:val="UTSH5"/>
                    <w:rPr>
                      <w:b w:val="0"/>
                      <w:bCs w:val="0"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2BB44F12" wp14:editId="0083A1C1">
                        <wp:extent cx="2340000" cy="1856427"/>
                        <wp:effectExtent l="0" t="0" r="3175" b="0"/>
                        <wp:docPr id="2127846696" name="Picture 9" descr="A graph of a log and log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27846696" name="Picture 9" descr="A graph of a log and log&#10;&#10;Description automatically generated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40000" cy="18564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D49F1" w14:paraId="14477B79" w14:textId="77777777" w:rsidTr="00264240">
              <w:tc>
                <w:tcPr>
                  <w:tcW w:w="7782" w:type="dxa"/>
                  <w:gridSpan w:val="3"/>
                </w:tcPr>
                <w:p w14:paraId="519D22A9" w14:textId="301124DA" w:rsidR="009D49F1" w:rsidRPr="00264240" w:rsidRDefault="009D49F1" w:rsidP="009D49F1">
                  <w:pPr>
                    <w:rPr>
                      <w:i/>
                      <w:iCs/>
                      <w:noProof/>
                    </w:rPr>
                  </w:pPr>
                  <w:r w:rsidRPr="00264240">
                    <w:rPr>
                      <w:i/>
                      <w:iCs/>
                      <w:noProof/>
                      <w:color w:val="808080" w:themeColor="background1" w:themeShade="80"/>
                    </w:rPr>
                    <w:t>Figure</w:t>
                  </w:r>
                  <w:r w:rsidR="00C66E75">
                    <w:rPr>
                      <w:i/>
                      <w:iCs/>
                      <w:noProof/>
                      <w:color w:val="808080" w:themeColor="background1" w:themeShade="80"/>
                    </w:rPr>
                    <w:t xml:space="preserve"> 10</w:t>
                  </w:r>
                  <w:r w:rsidRPr="00264240">
                    <w:rPr>
                      <w:i/>
                      <w:iCs/>
                      <w:noProof/>
                      <w:color w:val="808080" w:themeColor="background1" w:themeShade="80"/>
                    </w:rPr>
                    <w:t xml:space="preserve">: Comparison of </w:t>
                  </w:r>
                  <w:r w:rsidR="003147D7" w:rsidRPr="00264240">
                    <w:rPr>
                      <w:i/>
                      <w:iCs/>
                      <w:noProof/>
                      <w:color w:val="808080" w:themeColor="background1" w:themeShade="80"/>
                    </w:rPr>
                    <w:t>pre and post</w:t>
                  </w:r>
                  <w:r w:rsidR="00264240" w:rsidRPr="00264240">
                    <w:rPr>
                      <w:i/>
                      <w:iCs/>
                      <w:noProof/>
                      <w:color w:val="808080" w:themeColor="background1" w:themeShade="80"/>
                    </w:rPr>
                    <w:t>-scaled forest fire area data.</w:t>
                  </w:r>
                </w:p>
              </w:tc>
            </w:tr>
          </w:tbl>
          <w:p w14:paraId="187918F0" w14:textId="5CFA4C2D" w:rsidR="00BD1D2B" w:rsidRPr="00834E9B" w:rsidRDefault="00BD1D2B" w:rsidP="00421C27">
            <w:pPr>
              <w:pStyle w:val="UTSH5"/>
              <w:rPr>
                <w:b w:val="0"/>
                <w:bCs w:val="0"/>
              </w:rPr>
            </w:pPr>
          </w:p>
        </w:tc>
      </w:tr>
      <w:tr w:rsidR="00183F3C" w14:paraId="2BD2DDF9" w14:textId="77777777" w:rsidTr="00CC7A5B">
        <w:tc>
          <w:tcPr>
            <w:tcW w:w="8494" w:type="dxa"/>
            <w:gridSpan w:val="2"/>
          </w:tcPr>
          <w:p w14:paraId="52E4BA7B" w14:textId="77777777" w:rsidR="00183F3C" w:rsidRDefault="00183F3C" w:rsidP="00421C27">
            <w:pPr>
              <w:pStyle w:val="UTSH5"/>
            </w:pPr>
            <w:r>
              <w:t>Normalizations</w:t>
            </w:r>
          </w:p>
        </w:tc>
      </w:tr>
      <w:tr w:rsidR="00436EDF" w14:paraId="2EA31BC3" w14:textId="77777777" w:rsidTr="00CC7A5B">
        <w:tc>
          <w:tcPr>
            <w:tcW w:w="356" w:type="dxa"/>
          </w:tcPr>
          <w:p w14:paraId="1EB0934D" w14:textId="77777777" w:rsidR="00436EDF" w:rsidRDefault="00436EDF" w:rsidP="00421C27"/>
        </w:tc>
        <w:tc>
          <w:tcPr>
            <w:tcW w:w="8138" w:type="dxa"/>
          </w:tcPr>
          <w:p w14:paraId="770FA7BE" w14:textId="163351D9" w:rsidR="00436EDF" w:rsidRPr="00F83E41" w:rsidRDefault="00F83E41" w:rsidP="00421C27">
            <w:r>
              <w:t xml:space="preserve">For this report, </w:t>
            </w:r>
            <w:r w:rsidR="00213560">
              <w:t xml:space="preserve">normalization/standardizations were performed </w:t>
            </w:r>
            <w:r w:rsidR="004B5DA3">
              <w:t xml:space="preserve">on </w:t>
            </w:r>
            <w:r w:rsidR="00150271">
              <w:t xml:space="preserve">all </w:t>
            </w:r>
            <w:r w:rsidR="004B5DA3">
              <w:t xml:space="preserve">input features </w:t>
            </w:r>
            <w:r w:rsidR="00F26C24">
              <w:t xml:space="preserve">such that the ranges between each </w:t>
            </w:r>
            <w:r w:rsidR="006407B2">
              <w:t xml:space="preserve">feature are not disproportionate to </w:t>
            </w:r>
            <w:r w:rsidR="00406306">
              <w:t xml:space="preserve">one </w:t>
            </w:r>
            <w:r w:rsidR="006407B2">
              <w:t xml:space="preserve">another. This is significant as </w:t>
            </w:r>
            <w:r w:rsidR="00CB7A82">
              <w:t xml:space="preserve">for </w:t>
            </w:r>
            <w:r w:rsidR="00D1472B">
              <w:t>SVM</w:t>
            </w:r>
            <w:r w:rsidR="001D344F">
              <w:t xml:space="preserve">, variable </w:t>
            </w:r>
            <w:r w:rsidR="000D7D4F">
              <w:t xml:space="preserve">feature ranges could </w:t>
            </w:r>
            <w:r w:rsidR="00C630EA">
              <w:t xml:space="preserve">influence </w:t>
            </w:r>
            <w:r w:rsidR="007D27D6">
              <w:t xml:space="preserve">the determining hyperplane and decision boundaries. While for neural networks, </w:t>
            </w:r>
            <w:r w:rsidR="00AB1B87">
              <w:t>inconsistent feature ranges may cause oscillations or</w:t>
            </w:r>
            <w:r w:rsidR="006B1C08">
              <w:t xml:space="preserve"> increase the number of iterations required to learn </w:t>
            </w:r>
            <w:r w:rsidR="004335DA">
              <w:t>from the data.</w:t>
            </w:r>
          </w:p>
        </w:tc>
      </w:tr>
      <w:tr w:rsidR="00BD1D2B" w14:paraId="682C998B" w14:textId="77777777" w:rsidTr="00CC7A5B">
        <w:tc>
          <w:tcPr>
            <w:tcW w:w="356" w:type="dxa"/>
          </w:tcPr>
          <w:p w14:paraId="539A5267" w14:textId="77777777" w:rsidR="00183F3C" w:rsidRDefault="00183F3C" w:rsidP="00421C27"/>
        </w:tc>
        <w:tc>
          <w:tcPr>
            <w:tcW w:w="8138" w:type="dxa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226"/>
              <w:gridCol w:w="6686"/>
            </w:tblGrid>
            <w:tr w:rsidR="00110267" w14:paraId="2E77FE3B" w14:textId="77777777" w:rsidTr="00901DA9">
              <w:tc>
                <w:tcPr>
                  <w:tcW w:w="1226" w:type="dxa"/>
                  <w:tcBorders>
                    <w:bottom w:val="single" w:sz="4" w:space="0" w:color="auto"/>
                  </w:tcBorders>
                </w:tcPr>
                <w:p w14:paraId="4C4570B8" w14:textId="231B2B32" w:rsidR="00110267" w:rsidRPr="00352C42" w:rsidRDefault="00110267" w:rsidP="00421C27">
                  <w:pPr>
                    <w:rPr>
                      <w:b/>
                      <w:bCs/>
                    </w:rPr>
                  </w:pPr>
                  <w:r w:rsidRPr="00352C42">
                    <w:rPr>
                      <w:b/>
                      <w:bCs/>
                    </w:rPr>
                    <w:t>Technique</w:t>
                  </w:r>
                </w:p>
              </w:tc>
              <w:tc>
                <w:tcPr>
                  <w:tcW w:w="6686" w:type="dxa"/>
                  <w:tcBorders>
                    <w:bottom w:val="single" w:sz="4" w:space="0" w:color="auto"/>
                  </w:tcBorders>
                </w:tcPr>
                <w:p w14:paraId="1F0218A4" w14:textId="7C557F78" w:rsidR="00110267" w:rsidRPr="00352C42" w:rsidRDefault="00352C42" w:rsidP="00421C27">
                  <w:pPr>
                    <w:rPr>
                      <w:b/>
                      <w:bCs/>
                    </w:rPr>
                  </w:pPr>
                  <w:r w:rsidRPr="00352C42">
                    <w:rPr>
                      <w:b/>
                      <w:bCs/>
                    </w:rPr>
                    <w:t>Description/Justification</w:t>
                  </w:r>
                </w:p>
              </w:tc>
            </w:tr>
            <w:tr w:rsidR="005E4BDA" w14:paraId="3A0AB4A5" w14:textId="77777777" w:rsidTr="00901DA9">
              <w:trPr>
                <w:trHeight w:val="105"/>
              </w:trPr>
              <w:tc>
                <w:tcPr>
                  <w:tcW w:w="1226" w:type="dxa"/>
                  <w:vMerge w:val="restart"/>
                  <w:tcBorders>
                    <w:top w:val="single" w:sz="4" w:space="0" w:color="auto"/>
                  </w:tcBorders>
                </w:tcPr>
                <w:p w14:paraId="4C60EF2E" w14:textId="01D9E2E7" w:rsidR="005E4BDA" w:rsidRDefault="005E4BDA" w:rsidP="00421C27">
                  <w:r>
                    <w:t>Z-Score</w:t>
                  </w:r>
                  <w:r w:rsidR="008B377D">
                    <w:t>:</w:t>
                  </w:r>
                </w:p>
              </w:tc>
              <w:tc>
                <w:tcPr>
                  <w:tcW w:w="6686" w:type="dxa"/>
                  <w:tcBorders>
                    <w:top w:val="single" w:sz="4" w:space="0" w:color="auto"/>
                  </w:tcBorders>
                </w:tcPr>
                <w:p w14:paraId="3DC49812" w14:textId="243A7C80" w:rsidR="005E4BDA" w:rsidRDefault="00D852E4" w:rsidP="00421C27">
                  <w:r>
                    <w:t xml:space="preserve">Transforms </w:t>
                  </w:r>
                  <w:r w:rsidR="00430C3F">
                    <w:t>the feature such that standard deviation is equal to 1 and the median is set to 0.</w:t>
                  </w:r>
                  <w:r w:rsidR="008B4188">
                    <w:t xml:space="preserve"> This method is useful for models that </w:t>
                  </w:r>
                  <w:r w:rsidR="00FB4876">
                    <w:t>may receive new instances that fall outside the maximum and minimum ranges of the existing dataset.</w:t>
                  </w:r>
                </w:p>
              </w:tc>
            </w:tr>
            <w:tr w:rsidR="005E4BDA" w14:paraId="23B032EB" w14:textId="77777777" w:rsidTr="00901DA9">
              <w:trPr>
                <w:trHeight w:val="105"/>
              </w:trPr>
              <w:tc>
                <w:tcPr>
                  <w:tcW w:w="1226" w:type="dxa"/>
                  <w:vMerge/>
                  <w:tcBorders>
                    <w:bottom w:val="single" w:sz="4" w:space="0" w:color="auto"/>
                  </w:tcBorders>
                </w:tcPr>
                <w:p w14:paraId="102C0328" w14:textId="77777777" w:rsidR="005E4BDA" w:rsidRDefault="005E4BDA" w:rsidP="00421C27"/>
              </w:tc>
              <w:tc>
                <w:tcPr>
                  <w:tcW w:w="6686" w:type="dxa"/>
                  <w:tcBorders>
                    <w:bottom w:val="single" w:sz="4" w:space="0" w:color="auto"/>
                  </w:tcBorders>
                </w:tcPr>
                <w:p w14:paraId="24021895" w14:textId="6B69BDE4" w:rsidR="00555289" w:rsidRDefault="00555289" w:rsidP="00421C27">
                  <w:pPr>
                    <w:rPr>
                      <w:rFonts w:eastAsiaTheme="minorEastAsia"/>
                    </w:rPr>
                  </w:pPr>
                  <m:oMath>
                    <m:r>
                      <w:rPr>
                        <w:rFonts w:ascii="Cambria Math" w:eastAsiaTheme="minorEastAsia" w:hAnsi="Cambria Math"/>
                      </w:rPr>
                      <m:t>x:</m:t>
                    </m:r>
                    <m:r>
                      <w:rPr>
                        <w:rFonts w:ascii="Cambria Math" w:eastAsiaTheme="minorEastAsia" w:hAnsi="Cambria Math"/>
                      </w:rPr>
                      <m:t>feature instance</m:t>
                    </m:r>
                  </m:oMath>
                  <w:r w:rsidR="00864618">
                    <w:rPr>
                      <w:rFonts w:eastAsiaTheme="minorEastAsia"/>
                    </w:rPr>
                    <w:t xml:space="preserve"> </w:t>
                  </w:r>
                </w:p>
                <w:p w14:paraId="65A013D2" w14:textId="74729B6E" w:rsidR="00555289" w:rsidRDefault="00864618" w:rsidP="00421C27">
                  <w:pPr>
                    <w:rPr>
                      <w:rFonts w:eastAsiaTheme="minorEastAsia"/>
                    </w:rPr>
                  </w:pPr>
                  <m:oMath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</w:rPr>
                      <m:t>:feature mean</m:t>
                    </m:r>
                  </m:oMath>
                  <w:r>
                    <w:rPr>
                      <w:rFonts w:eastAsiaTheme="minorEastAsia"/>
                    </w:rPr>
                    <w:t xml:space="preserve"> </w:t>
                  </w:r>
                </w:p>
                <w:p w14:paraId="004C0DAC" w14:textId="7E88B17B" w:rsidR="00864618" w:rsidRDefault="00864618" w:rsidP="00421C27">
                  <w:pPr>
                    <w:rPr>
                      <w:rFonts w:eastAsiaTheme="minorEastAsia"/>
                    </w:rPr>
                  </w:pPr>
                  <m:oMath>
                    <m:r>
                      <w:rPr>
                        <w:rFonts w:ascii="Cambria Math" w:eastAsiaTheme="minorEastAsia" w:hAnsi="Cambria Math"/>
                      </w:rPr>
                      <m:t>σ:standard deviation</m:t>
                    </m:r>
                  </m:oMath>
                  <w:r>
                    <w:rPr>
                      <w:rFonts w:eastAsiaTheme="minorEastAsia"/>
                    </w:rPr>
                    <w:t xml:space="preserve"> </w:t>
                  </w:r>
                </w:p>
                <w:p w14:paraId="0381C005" w14:textId="7F75CF56" w:rsidR="005E4BDA" w:rsidRDefault="00A2589D" w:rsidP="00421C27">
                  <m:oMath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x-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acc>
                      </m:num>
                      <m:den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den>
                    </m:f>
                  </m:oMath>
                  <w:r>
                    <w:rPr>
                      <w:rFonts w:eastAsiaTheme="minorEastAsia"/>
                    </w:rPr>
                    <w:t xml:space="preserve"> </w:t>
                  </w:r>
                </w:p>
              </w:tc>
            </w:tr>
            <w:tr w:rsidR="005E4BDA" w14:paraId="15280EEB" w14:textId="77777777" w:rsidTr="00901DA9">
              <w:trPr>
                <w:trHeight w:val="105"/>
              </w:trPr>
              <w:tc>
                <w:tcPr>
                  <w:tcW w:w="1226" w:type="dxa"/>
                  <w:vMerge w:val="restart"/>
                  <w:tcBorders>
                    <w:top w:val="single" w:sz="4" w:space="0" w:color="auto"/>
                  </w:tcBorders>
                </w:tcPr>
                <w:p w14:paraId="47C0EA12" w14:textId="1EE26DDE" w:rsidR="005E4BDA" w:rsidRDefault="005E4BDA" w:rsidP="00421C27">
                  <w:r>
                    <w:t>Min-Max</w:t>
                  </w:r>
                  <w:r w:rsidR="008B377D">
                    <w:t>:</w:t>
                  </w:r>
                </w:p>
              </w:tc>
              <w:tc>
                <w:tcPr>
                  <w:tcW w:w="6686" w:type="dxa"/>
                  <w:tcBorders>
                    <w:top w:val="single" w:sz="4" w:space="0" w:color="auto"/>
                  </w:tcBorders>
                </w:tcPr>
                <w:p w14:paraId="4EE07CFE" w14:textId="09448E8A" w:rsidR="005E4BDA" w:rsidRDefault="00EE140A" w:rsidP="00421C27">
                  <w:r>
                    <w:t xml:space="preserve">This technique </w:t>
                  </w:r>
                  <w:r w:rsidR="00F8461A">
                    <w:t>distributes the feature between 0 and 1. It is useful in ensuring</w:t>
                  </w:r>
                  <w:r w:rsidR="00623019">
                    <w:t xml:space="preserve"> that</w:t>
                  </w:r>
                  <w:r w:rsidR="00F8461A">
                    <w:t xml:space="preserve"> </w:t>
                  </w:r>
                  <w:r w:rsidR="00623019">
                    <w:t xml:space="preserve">all features have the same weight </w:t>
                  </w:r>
                  <w:r w:rsidR="001D28B0">
                    <w:t xml:space="preserve">during model training. However, it is not designed to </w:t>
                  </w:r>
                  <w:r w:rsidR="00BF7097">
                    <w:t>be used for instances where input</w:t>
                  </w:r>
                  <w:r w:rsidR="00044AEF">
                    <w:t>s</w:t>
                  </w:r>
                  <w:r w:rsidR="00BF7097">
                    <w:t xml:space="preserve"> fall outside the existing </w:t>
                  </w:r>
                  <w:r w:rsidR="00044AEF">
                    <w:t>minimum-maximum feature range.</w:t>
                  </w:r>
                </w:p>
              </w:tc>
            </w:tr>
            <w:tr w:rsidR="005E4BDA" w14:paraId="73BDFFAA" w14:textId="77777777" w:rsidTr="005A6387">
              <w:trPr>
                <w:trHeight w:val="105"/>
              </w:trPr>
              <w:tc>
                <w:tcPr>
                  <w:tcW w:w="1226" w:type="dxa"/>
                  <w:vMerge/>
                </w:tcPr>
                <w:p w14:paraId="7982847F" w14:textId="77777777" w:rsidR="005E4BDA" w:rsidRDefault="005E4BDA" w:rsidP="00421C27"/>
              </w:tc>
              <w:tc>
                <w:tcPr>
                  <w:tcW w:w="6686" w:type="dxa"/>
                </w:tcPr>
                <w:p w14:paraId="30C4CA90" w14:textId="4542CD16" w:rsidR="00864618" w:rsidRDefault="00864618" w:rsidP="00864618">
                  <m:oMath>
                    <m:r>
                      <w:rPr>
                        <w:rFonts w:ascii="Cambria Math" w:hAnsi="Cambria Math"/>
                      </w:rPr>
                      <m:t>x:feature instance</m:t>
                    </m:r>
                  </m:oMath>
                  <w:r>
                    <w:rPr>
                      <w:rFonts w:eastAsiaTheme="minorEastAsia"/>
                    </w:rPr>
                    <w:t xml:space="preserve"> </w:t>
                  </w:r>
                </w:p>
                <w:p w14:paraId="1F21EE41" w14:textId="42375635" w:rsidR="00864618" w:rsidRPr="00864618" w:rsidRDefault="00864618" w:rsidP="00864618">
                  <w:pPr>
                    <w:rPr>
                      <w:rFonts w:eastAsiaTheme="minorEastAsia"/>
                    </w:rPr>
                  </w:pPr>
                  <m:oMath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x-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min⁡</m:t>
                        </m:r>
                        <m:r>
                          <w:rPr>
                            <w:rFonts w:ascii="Cambria Math" w:hAnsi="Cambria Math"/>
                          </w:rPr>
                          <m:t>(x)</m:t>
                        </m:r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max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min⁡</m:t>
                        </m:r>
                        <m:r>
                          <w:rPr>
                            <w:rFonts w:ascii="Cambria Math" w:hAnsi="Cambria Math"/>
                          </w:rPr>
                          <m:t>(x)</m:t>
                        </m:r>
                      </m:den>
                    </m:f>
                  </m:oMath>
                  <w:r>
                    <w:rPr>
                      <w:rFonts w:eastAsiaTheme="minorEastAsia"/>
                    </w:rPr>
                    <w:t xml:space="preserve"> </w:t>
                  </w:r>
                </w:p>
              </w:tc>
            </w:tr>
          </w:tbl>
          <w:p w14:paraId="6258150E" w14:textId="79BBD965" w:rsidR="00183F3C" w:rsidRDefault="00183F3C" w:rsidP="00421C27"/>
        </w:tc>
      </w:tr>
      <w:tr w:rsidR="00183F3C" w14:paraId="794E8D65" w14:textId="77777777" w:rsidTr="00CC7A5B">
        <w:tc>
          <w:tcPr>
            <w:tcW w:w="8494" w:type="dxa"/>
            <w:gridSpan w:val="2"/>
          </w:tcPr>
          <w:p w14:paraId="397C86DD" w14:textId="77777777" w:rsidR="00183F3C" w:rsidRDefault="00183F3C" w:rsidP="00421C27">
            <w:pPr>
              <w:pStyle w:val="UTSH5"/>
            </w:pPr>
            <w:r>
              <w:t>Correlations</w:t>
            </w:r>
          </w:p>
        </w:tc>
      </w:tr>
      <w:tr w:rsidR="00BD1D2B" w14:paraId="52801750" w14:textId="77777777" w:rsidTr="00CC7A5B">
        <w:tc>
          <w:tcPr>
            <w:tcW w:w="356" w:type="dxa"/>
          </w:tcPr>
          <w:p w14:paraId="559355F9" w14:textId="77777777" w:rsidR="00183F3C" w:rsidRDefault="00183F3C" w:rsidP="00421C27"/>
        </w:tc>
        <w:tc>
          <w:tcPr>
            <w:tcW w:w="8138" w:type="dxa"/>
          </w:tcPr>
          <w:p w14:paraId="10561C15" w14:textId="77777777" w:rsidR="00183F3C" w:rsidRDefault="00183F3C" w:rsidP="00421C27">
            <w:r>
              <w:t xml:space="preserve">The correlations matrix shows that excluding the month feature, no other feature appears particularly indicative of predicting the target variable (area) for both </w:t>
            </w:r>
            <w:proofErr w:type="spellStart"/>
            <w:r>
              <w:t>pearson</w:t>
            </w:r>
            <w:proofErr w:type="spellEnd"/>
            <w:r>
              <w:t xml:space="preserve"> and spearman correlations. Hence for this report, no features were removed nor created for model training.</w:t>
            </w:r>
          </w:p>
        </w:tc>
      </w:tr>
      <w:tr w:rsidR="00E21FEF" w14:paraId="5F2BECA4" w14:textId="77777777" w:rsidTr="00CC7A5B">
        <w:tc>
          <w:tcPr>
            <w:tcW w:w="356" w:type="dxa"/>
          </w:tcPr>
          <w:p w14:paraId="6C260845" w14:textId="77777777" w:rsidR="00E21FEF" w:rsidRDefault="00E21FEF" w:rsidP="00421C27"/>
        </w:tc>
        <w:tc>
          <w:tcPr>
            <w:tcW w:w="8138" w:type="dxa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51"/>
              <w:gridCol w:w="3941"/>
            </w:tblGrid>
            <w:tr w:rsidR="003047A2" w14:paraId="599D0A53" w14:textId="77777777" w:rsidTr="008B377D">
              <w:tc>
                <w:tcPr>
                  <w:tcW w:w="3925" w:type="dxa"/>
                </w:tcPr>
                <w:p w14:paraId="5D8D2DFD" w14:textId="77777777" w:rsidR="004A6A54" w:rsidRPr="004A6A54" w:rsidRDefault="004A6A54" w:rsidP="004A6A54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eastAsia="zh-TW"/>
                    </w:rPr>
                  </w:pPr>
                  <w:proofErr w:type="spellStart"/>
                  <w:r w:rsidRPr="004A6A54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zh-TW"/>
                    </w:rPr>
                    <w:t>zscore_</w:t>
                  </w:r>
                  <w:proofErr w:type="gramStart"/>
                  <w:r w:rsidRPr="004A6A54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zh-TW"/>
                    </w:rPr>
                    <w:t>ff</w:t>
                  </w:r>
                  <w:r w:rsidRPr="004A6A54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eastAsia="zh-TW"/>
                    </w:rPr>
                    <w:t>.</w:t>
                  </w:r>
                  <w:r w:rsidRPr="004A6A54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zh-TW"/>
                    </w:rPr>
                    <w:t>corr</w:t>
                  </w:r>
                  <w:proofErr w:type="spellEnd"/>
                  <w:proofErr w:type="gramEnd"/>
                  <w:r w:rsidRPr="004A6A54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eastAsia="zh-TW"/>
                    </w:rPr>
                    <w:t>(</w:t>
                  </w:r>
                  <w:r w:rsidRPr="004A6A54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zh-TW"/>
                    </w:rPr>
                    <w:t>method</w:t>
                  </w:r>
                  <w:r w:rsidRPr="004A6A54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zh-TW"/>
                    </w:rPr>
                    <w:t>=</w:t>
                  </w:r>
                  <w:r w:rsidRPr="004A6A54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zh-TW"/>
                    </w:rPr>
                    <w:t>"</w:t>
                  </w:r>
                  <w:proofErr w:type="spellStart"/>
                  <w:r w:rsidRPr="004A6A54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zh-TW"/>
                    </w:rPr>
                    <w:t>pearson</w:t>
                  </w:r>
                  <w:proofErr w:type="spellEnd"/>
                  <w:r w:rsidRPr="004A6A54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zh-TW"/>
                    </w:rPr>
                    <w:t>"</w:t>
                  </w:r>
                  <w:r w:rsidRPr="004A6A54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eastAsia="zh-TW"/>
                    </w:rPr>
                    <w:t>)[</w:t>
                  </w:r>
                  <w:r w:rsidRPr="004A6A54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zh-TW"/>
                    </w:rPr>
                    <w:t>"area"</w:t>
                  </w:r>
                  <w:r w:rsidRPr="004A6A54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eastAsia="zh-TW"/>
                    </w:rPr>
                    <w:t>]</w:t>
                  </w:r>
                </w:p>
                <w:p w14:paraId="76190A77" w14:textId="77777777" w:rsidR="004A6A54" w:rsidRPr="004A6A54" w:rsidRDefault="004A6A54" w:rsidP="004A6A54">
                  <w:pPr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</w:pPr>
                  <w:r w:rsidRPr="004A6A54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>X        0.061995</w:t>
                  </w:r>
                </w:p>
                <w:p w14:paraId="39B37E1A" w14:textId="77777777" w:rsidR="004A6A54" w:rsidRPr="004A6A54" w:rsidRDefault="004A6A54" w:rsidP="004A6A54">
                  <w:pPr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</w:pPr>
                  <w:r w:rsidRPr="004A6A54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>Y        0.038838</w:t>
                  </w:r>
                </w:p>
                <w:p w14:paraId="35F9837D" w14:textId="77777777" w:rsidR="004A6A54" w:rsidRPr="004A6A54" w:rsidRDefault="004A6A54" w:rsidP="004A6A54">
                  <w:pPr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</w:pPr>
                  <w:r w:rsidRPr="004A6A54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>month    0.114280</w:t>
                  </w:r>
                </w:p>
                <w:p w14:paraId="4036164C" w14:textId="77777777" w:rsidR="004A6A54" w:rsidRPr="004A6A54" w:rsidRDefault="004A6A54" w:rsidP="004A6A54">
                  <w:pPr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</w:pPr>
                  <w:r w:rsidRPr="004A6A54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>day      0.000208</w:t>
                  </w:r>
                </w:p>
                <w:p w14:paraId="76022AD0" w14:textId="77777777" w:rsidR="004A6A54" w:rsidRPr="004A6A54" w:rsidRDefault="004A6A54" w:rsidP="004A6A54">
                  <w:pPr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</w:pPr>
                  <w:r w:rsidRPr="004A6A54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>FFMC     0.046799</w:t>
                  </w:r>
                </w:p>
                <w:p w14:paraId="4C315929" w14:textId="77777777" w:rsidR="004A6A54" w:rsidRPr="004A6A54" w:rsidRDefault="004A6A54" w:rsidP="004A6A54">
                  <w:pPr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</w:pPr>
                  <w:r w:rsidRPr="004A6A54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>DMC      0.067153</w:t>
                  </w:r>
                </w:p>
                <w:p w14:paraId="1C364D71" w14:textId="77777777" w:rsidR="004A6A54" w:rsidRPr="004A6A54" w:rsidRDefault="004A6A54" w:rsidP="004A6A54">
                  <w:pPr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</w:pPr>
                  <w:r w:rsidRPr="004A6A54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>DC       0.066360</w:t>
                  </w:r>
                </w:p>
                <w:p w14:paraId="6A45AFD4" w14:textId="77777777" w:rsidR="004A6A54" w:rsidRPr="004A6A54" w:rsidRDefault="004A6A54" w:rsidP="004A6A54">
                  <w:pPr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</w:pPr>
                  <w:r w:rsidRPr="004A6A54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>ISI     -0.010347</w:t>
                  </w:r>
                </w:p>
                <w:p w14:paraId="0E7758AC" w14:textId="77777777" w:rsidR="004A6A54" w:rsidRPr="004A6A54" w:rsidRDefault="004A6A54" w:rsidP="004A6A54">
                  <w:pPr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</w:pPr>
                  <w:r w:rsidRPr="004A6A54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>temp     0.053487</w:t>
                  </w:r>
                </w:p>
                <w:p w14:paraId="13916D3E" w14:textId="77777777" w:rsidR="004A6A54" w:rsidRPr="004A6A54" w:rsidRDefault="004A6A54" w:rsidP="004A6A54">
                  <w:pPr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</w:pPr>
                  <w:r w:rsidRPr="004A6A54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>RH      -0.053662</w:t>
                  </w:r>
                </w:p>
                <w:p w14:paraId="4D18A430" w14:textId="77777777" w:rsidR="004A6A54" w:rsidRPr="004A6A54" w:rsidRDefault="004A6A54" w:rsidP="004A6A54">
                  <w:pPr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</w:pPr>
                  <w:r w:rsidRPr="004A6A54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>wind     0.066973</w:t>
                  </w:r>
                </w:p>
                <w:p w14:paraId="455F95E9" w14:textId="77777777" w:rsidR="004A6A54" w:rsidRPr="004A6A54" w:rsidRDefault="004A6A54" w:rsidP="004A6A54">
                  <w:pPr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</w:pPr>
                  <w:r w:rsidRPr="004A6A54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lastRenderedPageBreak/>
                    <w:t>rain     0.023311</w:t>
                  </w:r>
                </w:p>
                <w:p w14:paraId="7F06E8A1" w14:textId="77777777" w:rsidR="004A6A54" w:rsidRPr="004A6A54" w:rsidRDefault="004A6A54" w:rsidP="004A6A54">
                  <w:pPr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</w:pPr>
                  <w:r w:rsidRPr="004A6A54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>area     1.000000</w:t>
                  </w:r>
                </w:p>
                <w:p w14:paraId="0707A122" w14:textId="47175249" w:rsidR="003047A2" w:rsidRDefault="004A6A54" w:rsidP="004A6A54">
                  <w:r w:rsidRPr="004A6A54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 xml:space="preserve">Name: area, </w:t>
                  </w:r>
                  <w:proofErr w:type="spellStart"/>
                  <w:r w:rsidRPr="004A6A54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>dtype</w:t>
                  </w:r>
                  <w:proofErr w:type="spellEnd"/>
                  <w:r w:rsidRPr="004A6A54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>: float64</w:t>
                  </w:r>
                </w:p>
              </w:tc>
              <w:tc>
                <w:tcPr>
                  <w:tcW w:w="3926" w:type="dxa"/>
                </w:tcPr>
                <w:p w14:paraId="4D71B7D1" w14:textId="77777777" w:rsidR="009A0D17" w:rsidRPr="009A0D17" w:rsidRDefault="009A0D17" w:rsidP="009A0D17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eastAsia="zh-TW"/>
                    </w:rPr>
                  </w:pPr>
                  <w:proofErr w:type="spellStart"/>
                  <w:r w:rsidRPr="009A0D17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zh-TW"/>
                    </w:rPr>
                    <w:lastRenderedPageBreak/>
                    <w:t>zscore_</w:t>
                  </w:r>
                  <w:proofErr w:type="gramStart"/>
                  <w:r w:rsidRPr="009A0D17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zh-TW"/>
                    </w:rPr>
                    <w:t>ff</w:t>
                  </w:r>
                  <w:r w:rsidRPr="009A0D17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eastAsia="zh-TW"/>
                    </w:rPr>
                    <w:t>.</w:t>
                  </w:r>
                  <w:r w:rsidRPr="009A0D17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zh-TW"/>
                    </w:rPr>
                    <w:t>corr</w:t>
                  </w:r>
                  <w:proofErr w:type="spellEnd"/>
                  <w:proofErr w:type="gramEnd"/>
                  <w:r w:rsidRPr="009A0D17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eastAsia="zh-TW"/>
                    </w:rPr>
                    <w:t>(</w:t>
                  </w:r>
                  <w:r w:rsidRPr="009A0D17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zh-TW"/>
                    </w:rPr>
                    <w:t>method</w:t>
                  </w:r>
                  <w:r w:rsidRPr="009A0D17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zh-TW"/>
                    </w:rPr>
                    <w:t>=</w:t>
                  </w:r>
                  <w:r w:rsidRPr="009A0D17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zh-TW"/>
                    </w:rPr>
                    <w:t>"spearman"</w:t>
                  </w:r>
                  <w:r w:rsidRPr="009A0D17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eastAsia="zh-TW"/>
                    </w:rPr>
                    <w:t>)[</w:t>
                  </w:r>
                  <w:r w:rsidRPr="009A0D17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zh-TW"/>
                    </w:rPr>
                    <w:t>"area"</w:t>
                  </w:r>
                  <w:r w:rsidRPr="009A0D17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eastAsia="zh-TW"/>
                    </w:rPr>
                    <w:t>]</w:t>
                  </w:r>
                </w:p>
                <w:p w14:paraId="143324DB" w14:textId="77777777" w:rsidR="000702C9" w:rsidRPr="000702C9" w:rsidRDefault="000702C9" w:rsidP="000702C9">
                  <w:pPr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</w:pPr>
                  <w:r w:rsidRPr="000702C9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>X        0.060499</w:t>
                  </w:r>
                </w:p>
                <w:p w14:paraId="0919AD92" w14:textId="77777777" w:rsidR="000702C9" w:rsidRPr="000702C9" w:rsidRDefault="000702C9" w:rsidP="000702C9">
                  <w:pPr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</w:pPr>
                  <w:r w:rsidRPr="000702C9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>Y        0.046018</w:t>
                  </w:r>
                </w:p>
                <w:p w14:paraId="39247383" w14:textId="77777777" w:rsidR="000702C9" w:rsidRPr="000702C9" w:rsidRDefault="000702C9" w:rsidP="000702C9">
                  <w:pPr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</w:pPr>
                  <w:r w:rsidRPr="000702C9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>month    0.117681</w:t>
                  </w:r>
                </w:p>
                <w:p w14:paraId="46702847" w14:textId="77777777" w:rsidR="000702C9" w:rsidRPr="000702C9" w:rsidRDefault="000702C9" w:rsidP="000702C9">
                  <w:pPr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</w:pPr>
                  <w:r w:rsidRPr="000702C9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>day     -0.016799</w:t>
                  </w:r>
                </w:p>
                <w:p w14:paraId="57C614C4" w14:textId="77777777" w:rsidR="000702C9" w:rsidRPr="000702C9" w:rsidRDefault="000702C9" w:rsidP="000702C9">
                  <w:pPr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</w:pPr>
                  <w:r w:rsidRPr="000702C9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>FFMC     0.025300</w:t>
                  </w:r>
                </w:p>
                <w:p w14:paraId="65178F66" w14:textId="77777777" w:rsidR="000702C9" w:rsidRPr="000702C9" w:rsidRDefault="000702C9" w:rsidP="000702C9">
                  <w:pPr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</w:pPr>
                  <w:r w:rsidRPr="000702C9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>DMC      0.071920</w:t>
                  </w:r>
                </w:p>
                <w:p w14:paraId="53E520FB" w14:textId="77777777" w:rsidR="000702C9" w:rsidRPr="000702C9" w:rsidRDefault="000702C9" w:rsidP="000702C9">
                  <w:pPr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</w:pPr>
                  <w:r w:rsidRPr="000702C9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>DC       0.061633</w:t>
                  </w:r>
                </w:p>
                <w:p w14:paraId="182F30BA" w14:textId="77777777" w:rsidR="000702C9" w:rsidRPr="000702C9" w:rsidRDefault="000702C9" w:rsidP="000702C9">
                  <w:pPr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</w:pPr>
                  <w:r w:rsidRPr="000702C9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>ISI      0.012496</w:t>
                  </w:r>
                </w:p>
                <w:p w14:paraId="656D067E" w14:textId="77777777" w:rsidR="000702C9" w:rsidRPr="000702C9" w:rsidRDefault="000702C9" w:rsidP="000702C9">
                  <w:pPr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</w:pPr>
                  <w:r w:rsidRPr="000702C9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>temp     0.078696</w:t>
                  </w:r>
                </w:p>
                <w:p w14:paraId="229EEF16" w14:textId="77777777" w:rsidR="000702C9" w:rsidRPr="000702C9" w:rsidRDefault="000702C9" w:rsidP="000702C9">
                  <w:pPr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</w:pPr>
                  <w:r w:rsidRPr="000702C9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>RH      -0.024221</w:t>
                  </w:r>
                </w:p>
                <w:p w14:paraId="4646D444" w14:textId="77777777" w:rsidR="000702C9" w:rsidRPr="000702C9" w:rsidRDefault="000702C9" w:rsidP="000702C9">
                  <w:pPr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</w:pPr>
                  <w:r w:rsidRPr="000702C9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>wind     0.053196</w:t>
                  </w:r>
                </w:p>
                <w:p w14:paraId="264A142A" w14:textId="77777777" w:rsidR="000702C9" w:rsidRPr="000702C9" w:rsidRDefault="000702C9" w:rsidP="000702C9">
                  <w:pPr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</w:pPr>
                  <w:r w:rsidRPr="000702C9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lastRenderedPageBreak/>
                    <w:t>rain    -0.064073</w:t>
                  </w:r>
                </w:p>
                <w:p w14:paraId="02F45279" w14:textId="77777777" w:rsidR="000702C9" w:rsidRPr="000702C9" w:rsidRDefault="000702C9" w:rsidP="000702C9">
                  <w:pPr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</w:pPr>
                  <w:r w:rsidRPr="000702C9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>area     1.000000</w:t>
                  </w:r>
                </w:p>
                <w:p w14:paraId="4ABD4215" w14:textId="720C9CCF" w:rsidR="003047A2" w:rsidRDefault="000702C9" w:rsidP="000702C9">
                  <w:r w:rsidRPr="000702C9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 xml:space="preserve">Name: area, </w:t>
                  </w:r>
                  <w:proofErr w:type="spellStart"/>
                  <w:r w:rsidRPr="000702C9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>dtype</w:t>
                  </w:r>
                  <w:proofErr w:type="spellEnd"/>
                  <w:r w:rsidRPr="000702C9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>: float64</w:t>
                  </w:r>
                </w:p>
              </w:tc>
            </w:tr>
            <w:tr w:rsidR="000702C9" w14:paraId="7938F76D" w14:textId="77777777" w:rsidTr="008B377D">
              <w:tc>
                <w:tcPr>
                  <w:tcW w:w="3925" w:type="dxa"/>
                </w:tcPr>
                <w:p w14:paraId="2CDDD497" w14:textId="77777777" w:rsidR="000702C9" w:rsidRDefault="00A003E3" w:rsidP="004A6A54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eastAsia="zh-TW"/>
                    </w:rPr>
                  </w:pPr>
                  <w:proofErr w:type="spellStart"/>
                  <w:r w:rsidRPr="00A003E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zh-TW"/>
                    </w:rPr>
                    <w:lastRenderedPageBreak/>
                    <w:t>minmax_</w:t>
                  </w:r>
                  <w:proofErr w:type="gramStart"/>
                  <w:r w:rsidRPr="00A003E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zh-TW"/>
                    </w:rPr>
                    <w:t>ff</w:t>
                  </w:r>
                  <w:r w:rsidRPr="00A003E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eastAsia="zh-TW"/>
                    </w:rPr>
                    <w:t>.</w:t>
                  </w:r>
                  <w:r w:rsidRPr="00A003E3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zh-TW"/>
                    </w:rPr>
                    <w:t>corr</w:t>
                  </w:r>
                  <w:proofErr w:type="spellEnd"/>
                  <w:proofErr w:type="gramEnd"/>
                  <w:r w:rsidRPr="00A003E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eastAsia="zh-TW"/>
                    </w:rPr>
                    <w:t>(</w:t>
                  </w:r>
                  <w:r w:rsidRPr="00A003E3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zh-TW"/>
                    </w:rPr>
                    <w:t>method</w:t>
                  </w:r>
                  <w:r w:rsidRPr="00A003E3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zh-TW"/>
                    </w:rPr>
                    <w:t>=</w:t>
                  </w:r>
                  <w:r w:rsidRPr="00A003E3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zh-TW"/>
                    </w:rPr>
                    <w:t>"</w:t>
                  </w:r>
                  <w:proofErr w:type="spellStart"/>
                  <w:r w:rsidRPr="00A003E3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zh-TW"/>
                    </w:rPr>
                    <w:t>pearson</w:t>
                  </w:r>
                  <w:proofErr w:type="spellEnd"/>
                  <w:r w:rsidRPr="00A003E3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zh-TW"/>
                    </w:rPr>
                    <w:t>"</w:t>
                  </w:r>
                  <w:r w:rsidRPr="00A003E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eastAsia="zh-TW"/>
                    </w:rPr>
                    <w:t>)[</w:t>
                  </w:r>
                  <w:r w:rsidRPr="00A003E3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zh-TW"/>
                    </w:rPr>
                    <w:t>"area"</w:t>
                  </w:r>
                  <w:r w:rsidRPr="00A003E3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eastAsia="zh-TW"/>
                    </w:rPr>
                    <w:t>]</w:t>
                  </w:r>
                </w:p>
                <w:p w14:paraId="39DC62B7" w14:textId="77777777" w:rsidR="00CE4F9B" w:rsidRPr="00CE4F9B" w:rsidRDefault="00CE4F9B" w:rsidP="00CE4F9B">
                  <w:pPr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</w:pPr>
                  <w:r w:rsidRPr="00CE4F9B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>X        0.061995</w:t>
                  </w:r>
                </w:p>
                <w:p w14:paraId="56C3DF1F" w14:textId="77777777" w:rsidR="00CE4F9B" w:rsidRPr="00CE4F9B" w:rsidRDefault="00CE4F9B" w:rsidP="00CE4F9B">
                  <w:pPr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</w:pPr>
                  <w:r w:rsidRPr="00CE4F9B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>Y        0.038838</w:t>
                  </w:r>
                </w:p>
                <w:p w14:paraId="33537D88" w14:textId="77777777" w:rsidR="00CE4F9B" w:rsidRPr="00CE4F9B" w:rsidRDefault="00CE4F9B" w:rsidP="00CE4F9B">
                  <w:pPr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</w:pPr>
                  <w:r w:rsidRPr="00CE4F9B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>month    0.114280</w:t>
                  </w:r>
                </w:p>
                <w:p w14:paraId="25039902" w14:textId="77777777" w:rsidR="00CE4F9B" w:rsidRPr="00CE4F9B" w:rsidRDefault="00CE4F9B" w:rsidP="00CE4F9B">
                  <w:pPr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</w:pPr>
                  <w:r w:rsidRPr="00CE4F9B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>day      0.000208</w:t>
                  </w:r>
                </w:p>
                <w:p w14:paraId="1611A9F6" w14:textId="77777777" w:rsidR="00CE4F9B" w:rsidRPr="00CE4F9B" w:rsidRDefault="00CE4F9B" w:rsidP="00CE4F9B">
                  <w:pPr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</w:pPr>
                  <w:r w:rsidRPr="00CE4F9B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>FFMC     0.046799</w:t>
                  </w:r>
                </w:p>
                <w:p w14:paraId="3EB1F9BD" w14:textId="77777777" w:rsidR="00CE4F9B" w:rsidRPr="00CE4F9B" w:rsidRDefault="00CE4F9B" w:rsidP="00CE4F9B">
                  <w:pPr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</w:pPr>
                  <w:r w:rsidRPr="00CE4F9B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>DMC      0.067153</w:t>
                  </w:r>
                </w:p>
                <w:p w14:paraId="4CC6AA6A" w14:textId="77777777" w:rsidR="00CE4F9B" w:rsidRPr="00CE4F9B" w:rsidRDefault="00CE4F9B" w:rsidP="00CE4F9B">
                  <w:pPr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</w:pPr>
                  <w:r w:rsidRPr="00CE4F9B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>DC       0.066360</w:t>
                  </w:r>
                </w:p>
                <w:p w14:paraId="7C848DC7" w14:textId="77777777" w:rsidR="00CE4F9B" w:rsidRPr="00CE4F9B" w:rsidRDefault="00CE4F9B" w:rsidP="00CE4F9B">
                  <w:pPr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</w:pPr>
                  <w:r w:rsidRPr="00CE4F9B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>ISI     -0.010347</w:t>
                  </w:r>
                </w:p>
                <w:p w14:paraId="0440135E" w14:textId="77777777" w:rsidR="00CE4F9B" w:rsidRPr="00CE4F9B" w:rsidRDefault="00CE4F9B" w:rsidP="00CE4F9B">
                  <w:pPr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</w:pPr>
                  <w:r w:rsidRPr="00CE4F9B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>temp     0.053487</w:t>
                  </w:r>
                </w:p>
                <w:p w14:paraId="2933AB3B" w14:textId="77777777" w:rsidR="00CE4F9B" w:rsidRPr="00CE4F9B" w:rsidRDefault="00CE4F9B" w:rsidP="00CE4F9B">
                  <w:pPr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</w:pPr>
                  <w:r w:rsidRPr="00CE4F9B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>RH      -0.053662</w:t>
                  </w:r>
                </w:p>
                <w:p w14:paraId="3E3CC51C" w14:textId="77777777" w:rsidR="00CE4F9B" w:rsidRPr="00CE4F9B" w:rsidRDefault="00CE4F9B" w:rsidP="00CE4F9B">
                  <w:pPr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</w:pPr>
                  <w:r w:rsidRPr="00CE4F9B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>wind     0.066973</w:t>
                  </w:r>
                </w:p>
                <w:p w14:paraId="3C62925F" w14:textId="77777777" w:rsidR="00CE4F9B" w:rsidRPr="00CE4F9B" w:rsidRDefault="00CE4F9B" w:rsidP="00CE4F9B">
                  <w:pPr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</w:pPr>
                  <w:r w:rsidRPr="00CE4F9B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>rain     0.023311</w:t>
                  </w:r>
                </w:p>
                <w:p w14:paraId="2C962021" w14:textId="77777777" w:rsidR="00CE4F9B" w:rsidRPr="00CE4F9B" w:rsidRDefault="00CE4F9B" w:rsidP="00CE4F9B">
                  <w:pPr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</w:pPr>
                  <w:r w:rsidRPr="00CE4F9B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>area     1.000000</w:t>
                  </w:r>
                </w:p>
                <w:p w14:paraId="55E496C9" w14:textId="165B4EC2" w:rsidR="00A003E3" w:rsidRPr="00A003E3" w:rsidRDefault="00CE4F9B" w:rsidP="00CE4F9B">
                  <w:pPr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eastAsia="zh-TW"/>
                    </w:rPr>
                  </w:pPr>
                  <w:r w:rsidRPr="00CE4F9B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 xml:space="preserve">Name: area, </w:t>
                  </w:r>
                  <w:proofErr w:type="spellStart"/>
                  <w:r w:rsidRPr="00CE4F9B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>dtype</w:t>
                  </w:r>
                  <w:proofErr w:type="spellEnd"/>
                  <w:r w:rsidRPr="00CE4F9B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>: float64</w:t>
                  </w:r>
                </w:p>
              </w:tc>
              <w:tc>
                <w:tcPr>
                  <w:tcW w:w="3926" w:type="dxa"/>
                </w:tcPr>
                <w:p w14:paraId="715B568E" w14:textId="77777777" w:rsidR="000702C9" w:rsidRDefault="00392F9D" w:rsidP="009A0D17">
                  <w:pPr>
                    <w:shd w:val="clear" w:color="auto" w:fill="1F1F1F"/>
                    <w:spacing w:line="285" w:lineRule="atLeast"/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eastAsia="zh-TW"/>
                    </w:rPr>
                  </w:pPr>
                  <w:proofErr w:type="spellStart"/>
                  <w:r w:rsidRPr="00392F9D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zh-TW"/>
                    </w:rPr>
                    <w:t>minmax_</w:t>
                  </w:r>
                  <w:proofErr w:type="gramStart"/>
                  <w:r w:rsidRPr="00392F9D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zh-TW"/>
                    </w:rPr>
                    <w:t>ff</w:t>
                  </w:r>
                  <w:r w:rsidRPr="00392F9D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eastAsia="zh-TW"/>
                    </w:rPr>
                    <w:t>.</w:t>
                  </w:r>
                  <w:r w:rsidRPr="00392F9D">
                    <w:rPr>
                      <w:rFonts w:ascii="Consolas" w:eastAsia="Times New Roman" w:hAnsi="Consolas" w:cs="Times New Roman"/>
                      <w:color w:val="DCDCAA"/>
                      <w:sz w:val="21"/>
                      <w:szCs w:val="21"/>
                      <w:lang w:eastAsia="zh-TW"/>
                    </w:rPr>
                    <w:t>corr</w:t>
                  </w:r>
                  <w:proofErr w:type="spellEnd"/>
                  <w:proofErr w:type="gramEnd"/>
                  <w:r w:rsidRPr="00392F9D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eastAsia="zh-TW"/>
                    </w:rPr>
                    <w:t>(</w:t>
                  </w:r>
                  <w:r w:rsidRPr="00392F9D">
                    <w:rPr>
                      <w:rFonts w:ascii="Consolas" w:eastAsia="Times New Roman" w:hAnsi="Consolas" w:cs="Times New Roman"/>
                      <w:color w:val="9CDCFE"/>
                      <w:sz w:val="21"/>
                      <w:szCs w:val="21"/>
                      <w:lang w:eastAsia="zh-TW"/>
                    </w:rPr>
                    <w:t>method</w:t>
                  </w:r>
                  <w:r w:rsidRPr="00392F9D">
                    <w:rPr>
                      <w:rFonts w:ascii="Consolas" w:eastAsia="Times New Roman" w:hAnsi="Consolas" w:cs="Times New Roman"/>
                      <w:color w:val="D4D4D4"/>
                      <w:sz w:val="21"/>
                      <w:szCs w:val="21"/>
                      <w:lang w:eastAsia="zh-TW"/>
                    </w:rPr>
                    <w:t>=</w:t>
                  </w:r>
                  <w:r w:rsidRPr="00392F9D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zh-TW"/>
                    </w:rPr>
                    <w:t>"spearman"</w:t>
                  </w:r>
                  <w:r w:rsidRPr="00392F9D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eastAsia="zh-TW"/>
                    </w:rPr>
                    <w:t>)[</w:t>
                  </w:r>
                  <w:r w:rsidRPr="00392F9D">
                    <w:rPr>
                      <w:rFonts w:ascii="Consolas" w:eastAsia="Times New Roman" w:hAnsi="Consolas" w:cs="Times New Roman"/>
                      <w:color w:val="CE9178"/>
                      <w:sz w:val="21"/>
                      <w:szCs w:val="21"/>
                      <w:lang w:eastAsia="zh-TW"/>
                    </w:rPr>
                    <w:t>"area"</w:t>
                  </w:r>
                  <w:r w:rsidRPr="00392F9D"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eastAsia="zh-TW"/>
                    </w:rPr>
                    <w:t>]</w:t>
                  </w:r>
                </w:p>
                <w:p w14:paraId="310FC678" w14:textId="77777777" w:rsidR="00392F9D" w:rsidRPr="00392F9D" w:rsidRDefault="00392F9D" w:rsidP="00392F9D">
                  <w:pPr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</w:pPr>
                  <w:r w:rsidRPr="00392F9D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>X        0.060499</w:t>
                  </w:r>
                </w:p>
                <w:p w14:paraId="453DB7AB" w14:textId="77777777" w:rsidR="00392F9D" w:rsidRPr="00392F9D" w:rsidRDefault="00392F9D" w:rsidP="00392F9D">
                  <w:pPr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</w:pPr>
                  <w:r w:rsidRPr="00392F9D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>Y        0.046018</w:t>
                  </w:r>
                </w:p>
                <w:p w14:paraId="6BBBFF4C" w14:textId="77777777" w:rsidR="00392F9D" w:rsidRPr="00392F9D" w:rsidRDefault="00392F9D" w:rsidP="00392F9D">
                  <w:pPr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</w:pPr>
                  <w:r w:rsidRPr="00392F9D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>month    0.117681</w:t>
                  </w:r>
                </w:p>
                <w:p w14:paraId="263E0132" w14:textId="77777777" w:rsidR="00392F9D" w:rsidRPr="00392F9D" w:rsidRDefault="00392F9D" w:rsidP="00392F9D">
                  <w:pPr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</w:pPr>
                  <w:r w:rsidRPr="00392F9D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>day     -0.016799</w:t>
                  </w:r>
                </w:p>
                <w:p w14:paraId="33C094EF" w14:textId="77777777" w:rsidR="00392F9D" w:rsidRPr="00392F9D" w:rsidRDefault="00392F9D" w:rsidP="00392F9D">
                  <w:pPr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</w:pPr>
                  <w:r w:rsidRPr="00392F9D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>FFMC     0.025300</w:t>
                  </w:r>
                </w:p>
                <w:p w14:paraId="7E1E7062" w14:textId="77777777" w:rsidR="00392F9D" w:rsidRPr="00392F9D" w:rsidRDefault="00392F9D" w:rsidP="00392F9D">
                  <w:pPr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</w:pPr>
                  <w:r w:rsidRPr="00392F9D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>DMC      0.071920</w:t>
                  </w:r>
                </w:p>
                <w:p w14:paraId="70CA5E74" w14:textId="77777777" w:rsidR="00392F9D" w:rsidRPr="00392F9D" w:rsidRDefault="00392F9D" w:rsidP="00392F9D">
                  <w:pPr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</w:pPr>
                  <w:r w:rsidRPr="00392F9D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>DC       0.061633</w:t>
                  </w:r>
                </w:p>
                <w:p w14:paraId="1E9675EA" w14:textId="77777777" w:rsidR="00392F9D" w:rsidRPr="00392F9D" w:rsidRDefault="00392F9D" w:rsidP="00392F9D">
                  <w:pPr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</w:pPr>
                  <w:r w:rsidRPr="00392F9D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>ISI      0.012496</w:t>
                  </w:r>
                </w:p>
                <w:p w14:paraId="0D364988" w14:textId="77777777" w:rsidR="00392F9D" w:rsidRPr="00392F9D" w:rsidRDefault="00392F9D" w:rsidP="00392F9D">
                  <w:pPr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</w:pPr>
                  <w:r w:rsidRPr="00392F9D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>temp     0.078696</w:t>
                  </w:r>
                </w:p>
                <w:p w14:paraId="76AFB0BB" w14:textId="77777777" w:rsidR="00392F9D" w:rsidRPr="00392F9D" w:rsidRDefault="00392F9D" w:rsidP="00392F9D">
                  <w:pPr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</w:pPr>
                  <w:r w:rsidRPr="00392F9D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>RH      -0.024221</w:t>
                  </w:r>
                </w:p>
                <w:p w14:paraId="4D1BFD54" w14:textId="77777777" w:rsidR="00392F9D" w:rsidRPr="00392F9D" w:rsidRDefault="00392F9D" w:rsidP="00392F9D">
                  <w:pPr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</w:pPr>
                  <w:r w:rsidRPr="00392F9D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>wind     0.053196</w:t>
                  </w:r>
                </w:p>
                <w:p w14:paraId="45D2620C" w14:textId="77777777" w:rsidR="00392F9D" w:rsidRPr="00392F9D" w:rsidRDefault="00392F9D" w:rsidP="00392F9D">
                  <w:pPr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</w:pPr>
                  <w:r w:rsidRPr="00392F9D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>rain    -0.064073</w:t>
                  </w:r>
                </w:p>
                <w:p w14:paraId="33083ABB" w14:textId="77777777" w:rsidR="00392F9D" w:rsidRPr="00392F9D" w:rsidRDefault="00392F9D" w:rsidP="00392F9D">
                  <w:pPr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</w:pPr>
                  <w:r w:rsidRPr="00392F9D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>area     1.000000</w:t>
                  </w:r>
                </w:p>
                <w:p w14:paraId="3D79803A" w14:textId="5DC1DFA3" w:rsidR="00392F9D" w:rsidRPr="00392F9D" w:rsidRDefault="00392F9D" w:rsidP="00392F9D">
                  <w:pPr>
                    <w:rPr>
                      <w:rFonts w:ascii="Consolas" w:eastAsia="Times New Roman" w:hAnsi="Consolas" w:cs="Times New Roman"/>
                      <w:color w:val="CCCCCC"/>
                      <w:sz w:val="21"/>
                      <w:szCs w:val="21"/>
                      <w:lang w:eastAsia="zh-TW"/>
                    </w:rPr>
                  </w:pPr>
                  <w:r w:rsidRPr="00392F9D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 xml:space="preserve">Name: area, </w:t>
                  </w:r>
                  <w:proofErr w:type="spellStart"/>
                  <w:r w:rsidRPr="00392F9D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>dtype</w:t>
                  </w:r>
                  <w:proofErr w:type="spellEnd"/>
                  <w:r w:rsidRPr="00392F9D">
                    <w:rPr>
                      <w:rFonts w:ascii="Consolas" w:eastAsia="Times New Roman" w:hAnsi="Consolas" w:cs="Times New Roman"/>
                      <w:sz w:val="21"/>
                      <w:szCs w:val="21"/>
                      <w:lang w:eastAsia="zh-TW"/>
                    </w:rPr>
                    <w:t>: float64</w:t>
                  </w:r>
                </w:p>
              </w:tc>
            </w:tr>
          </w:tbl>
          <w:p w14:paraId="0A183EBF" w14:textId="77777777" w:rsidR="00E21FEF" w:rsidRDefault="00E21FEF" w:rsidP="00421C27"/>
        </w:tc>
      </w:tr>
      <w:bookmarkEnd w:id="13"/>
    </w:tbl>
    <w:p w14:paraId="669C2415" w14:textId="77777777" w:rsidR="00DD139B" w:rsidRPr="00BC7DA1" w:rsidRDefault="00DD139B" w:rsidP="008C264E">
      <w:pPr>
        <w:autoSpaceDE w:val="0"/>
        <w:autoSpaceDN w:val="0"/>
        <w:adjustRightInd w:val="0"/>
        <w:rPr>
          <w:rFonts w:cs="Calibri"/>
          <w:b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2A5491" w14:paraId="546BD75B" w14:textId="77777777" w:rsidTr="00BB7056">
        <w:tc>
          <w:tcPr>
            <w:tcW w:w="8494" w:type="dxa"/>
          </w:tcPr>
          <w:p w14:paraId="1AC00AD2" w14:textId="0B099FC2" w:rsidR="002A5491" w:rsidRDefault="009E14E4" w:rsidP="00D9754C">
            <w:pPr>
              <w:pStyle w:val="Heading4"/>
            </w:pPr>
            <w:r>
              <w:t>Experiments</w:t>
            </w:r>
          </w:p>
        </w:tc>
      </w:tr>
      <w:tr w:rsidR="001B3659" w14:paraId="3595DA47" w14:textId="77777777" w:rsidTr="00BB7056">
        <w:tc>
          <w:tcPr>
            <w:tcW w:w="8494" w:type="dxa"/>
          </w:tcPr>
          <w:p w14:paraId="5FBB7574" w14:textId="03DCC378" w:rsidR="001B3659" w:rsidRDefault="001B3659" w:rsidP="001B3659">
            <w:pPr>
              <w:pStyle w:val="UTSH5"/>
            </w:pPr>
            <w:r>
              <w:t>Normalization</w:t>
            </w:r>
          </w:p>
        </w:tc>
      </w:tr>
      <w:tr w:rsidR="001B3659" w14:paraId="3BE81421" w14:textId="77777777" w:rsidTr="00BB7056">
        <w:tc>
          <w:tcPr>
            <w:tcW w:w="8494" w:type="dxa"/>
          </w:tcPr>
          <w:p w14:paraId="651D9B9F" w14:textId="17ADFF72" w:rsidR="001B3659" w:rsidRDefault="00CB0E69" w:rsidP="00CB0E69">
            <w:r>
              <w:t xml:space="preserve">This work compares the effect of </w:t>
            </w:r>
            <w:r w:rsidR="00B8726F">
              <w:t xml:space="preserve">normalization methods on both SVM and neural network models as </w:t>
            </w:r>
            <w:r w:rsidR="008C1538">
              <w:t>forest fire prediction is a mission critical system</w:t>
            </w:r>
            <w:r w:rsidR="00AD4F06">
              <w:t>, i</w:t>
            </w:r>
            <w:r w:rsidR="008C1538">
              <w:t xml:space="preserve">t is important </w:t>
            </w:r>
            <w:r w:rsidR="00D65DEF">
              <w:t xml:space="preserve">to </w:t>
            </w:r>
            <w:r w:rsidR="00AD4F06">
              <w:t>select the model that produces the most accurate results.</w:t>
            </w:r>
            <w:r w:rsidR="0041619F">
              <w:t xml:space="preserve"> </w:t>
            </w:r>
            <w:r w:rsidR="00841F58">
              <w:t xml:space="preserve">As outlined in the </w:t>
            </w:r>
            <w:hyperlink w:anchor="_Data_Preprocessing" w:history="1">
              <w:r w:rsidR="00C810B3" w:rsidRPr="00C810B3">
                <w:rPr>
                  <w:rStyle w:val="Hyperlink"/>
                </w:rPr>
                <w:t>data preprocessing</w:t>
              </w:r>
            </w:hyperlink>
            <w:r w:rsidR="00C810B3">
              <w:t xml:space="preserve"> section, z</w:t>
            </w:r>
            <w:r w:rsidR="008A3228">
              <w:t xml:space="preserve">-score and min-max normalization methods were selected for this study. </w:t>
            </w:r>
            <w:r w:rsidR="00996A89">
              <w:t xml:space="preserve">Additionally, variations in feature scales/ranges may </w:t>
            </w:r>
            <w:r w:rsidR="008D3F2A">
              <w:t>affect</w:t>
            </w:r>
            <w:r w:rsidR="00996A89">
              <w:t xml:space="preserve"> the accuracy of each model due to</w:t>
            </w:r>
            <w:r w:rsidR="00961AAC">
              <w:t xml:space="preserve"> distances between data points.</w:t>
            </w:r>
          </w:p>
        </w:tc>
      </w:tr>
      <w:tr w:rsidR="00D9754C" w14:paraId="6B7A3C79" w14:textId="77777777" w:rsidTr="00BB7056">
        <w:tc>
          <w:tcPr>
            <w:tcW w:w="8494" w:type="dxa"/>
          </w:tcPr>
          <w:p w14:paraId="7130780B" w14:textId="00AD1A8D" w:rsidR="00D9754C" w:rsidRDefault="008B5FB0" w:rsidP="00A9417E">
            <w:pPr>
              <w:pStyle w:val="UTSH5"/>
            </w:pPr>
            <w:r>
              <w:t>Support Vector Regressor</w:t>
            </w:r>
          </w:p>
        </w:tc>
      </w:tr>
      <w:tr w:rsidR="008B5FB0" w14:paraId="48E1D815" w14:textId="77777777" w:rsidTr="00BB7056">
        <w:tc>
          <w:tcPr>
            <w:tcW w:w="8494" w:type="dxa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728"/>
              <w:gridCol w:w="1843"/>
              <w:gridCol w:w="4697"/>
            </w:tblGrid>
            <w:tr w:rsidR="007F5604" w14:paraId="16680C5D" w14:textId="77777777" w:rsidTr="00BB7056">
              <w:tc>
                <w:tcPr>
                  <w:tcW w:w="1728" w:type="dxa"/>
                  <w:tcBorders>
                    <w:bottom w:val="single" w:sz="4" w:space="0" w:color="auto"/>
                  </w:tcBorders>
                </w:tcPr>
                <w:p w14:paraId="13E360CF" w14:textId="32E7662F" w:rsidR="007F5604" w:rsidRPr="001E0C4D" w:rsidRDefault="007F5604" w:rsidP="00FB2989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Parameter</w:t>
                  </w:r>
                </w:p>
              </w:tc>
              <w:tc>
                <w:tcPr>
                  <w:tcW w:w="1843" w:type="dxa"/>
                  <w:tcBorders>
                    <w:bottom w:val="single" w:sz="4" w:space="0" w:color="auto"/>
                  </w:tcBorders>
                </w:tcPr>
                <w:p w14:paraId="64A6ABDD" w14:textId="254CC926" w:rsidR="007F5604" w:rsidRPr="001E0C4D" w:rsidRDefault="00582E12" w:rsidP="00FB2989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Configuration</w:t>
                  </w:r>
                </w:p>
              </w:tc>
              <w:tc>
                <w:tcPr>
                  <w:tcW w:w="4697" w:type="dxa"/>
                  <w:tcBorders>
                    <w:bottom w:val="single" w:sz="4" w:space="0" w:color="auto"/>
                  </w:tcBorders>
                </w:tcPr>
                <w:p w14:paraId="1505B11B" w14:textId="082634E5" w:rsidR="007F5604" w:rsidRPr="001E0C4D" w:rsidRDefault="007F5604" w:rsidP="00FB2989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Justification</w:t>
                  </w:r>
                </w:p>
              </w:tc>
            </w:tr>
            <w:tr w:rsidR="007F5604" w14:paraId="1F45D13B" w14:textId="77777777" w:rsidTr="00BB7056">
              <w:tc>
                <w:tcPr>
                  <w:tcW w:w="1728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30AEFE10" w14:textId="5689BED1" w:rsidR="007F5604" w:rsidRDefault="007F5604" w:rsidP="00FB2989">
                  <w:r>
                    <w:t>Kernel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2502B3A8" w14:textId="750E18D4" w:rsidR="007F5604" w:rsidRDefault="007F5604" w:rsidP="00FB2989">
                  <w:r>
                    <w:t>Radial Basis Function</w:t>
                  </w:r>
                </w:p>
              </w:tc>
              <w:tc>
                <w:tcPr>
                  <w:tcW w:w="4697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44558115" w14:textId="39B30D8A" w:rsidR="007F5604" w:rsidRDefault="00166EA6" w:rsidP="00FB2989">
                  <w:r>
                    <w:t>RBF is a popu</w:t>
                  </w:r>
                  <w:r w:rsidR="00281754">
                    <w:t xml:space="preserve">lar kernel for lower dimensional data and is the same </w:t>
                  </w:r>
                  <w:r w:rsidR="003E471B">
                    <w:t xml:space="preserve">method used by </w:t>
                  </w:r>
                  <w:r w:rsidR="0014395E">
                    <w:fldChar w:fldCharType="begin"/>
                  </w:r>
                  <w:r w:rsidR="0014395E">
                    <w:instrText xml:space="preserve"> ADDIN EN.CITE &lt;EndNote&gt;&lt;Cite AuthorYear="1"&gt;&lt;Author&gt;Cortez&lt;/Author&gt;&lt;Year&gt;2007&lt;/Year&gt;&lt;RecNum&gt;63&lt;/RecNum&gt;&lt;DisplayText&gt;Cortez and Morais (2007)&lt;/DisplayText&gt;&lt;record&gt;&lt;rec-number&gt;63&lt;/rec-number&gt;&lt;foreign-keys&gt;&lt;key app="EN" db-id="dftws5xf9z29a8efeasp502ysr0v559d5zpr" timestamp="1727531099"&gt;63&lt;/key&gt;&lt;/foreign-keys&gt;&lt;ref-type name="Journal Article"&gt;17&lt;/ref-type&gt;&lt;contributors&gt;&lt;authors&gt;&lt;author&gt;Cortez, Paulo&lt;/author&gt;&lt;author&gt;Morais, Aníbal de Jesus Raimundo&lt;/author&gt;&lt;/authors&gt;&lt;/contributors&gt;&lt;titles&gt;&lt;title&gt;A data mining approach to predict forest fires using meteorological data&lt;/title&gt;&lt;/titles&gt;&lt;dates&gt;&lt;year&gt;2007&lt;/year&gt;&lt;/dates&gt;&lt;isbn&gt;9899561800&lt;/isbn&gt;&lt;urls&gt;&lt;/urls&gt;&lt;/record&gt;&lt;/Cite&gt;&lt;/EndNote&gt;</w:instrText>
                  </w:r>
                  <w:r w:rsidR="0014395E">
                    <w:fldChar w:fldCharType="separate"/>
                  </w:r>
                  <w:r w:rsidR="0014395E">
                    <w:rPr>
                      <w:noProof/>
                    </w:rPr>
                    <w:t>Cortez and Morais (2007)</w:t>
                  </w:r>
                  <w:r w:rsidR="0014395E">
                    <w:fldChar w:fldCharType="end"/>
                  </w:r>
                  <w:r w:rsidR="006F1B18">
                    <w:t xml:space="preserve"> on the same dataset.</w:t>
                  </w:r>
                </w:p>
              </w:tc>
            </w:tr>
            <w:tr w:rsidR="007F5604" w14:paraId="0704BB60" w14:textId="77777777" w:rsidTr="00BB7056">
              <w:tc>
                <w:tcPr>
                  <w:tcW w:w="1728" w:type="dxa"/>
                  <w:tcBorders>
                    <w:top w:val="single" w:sz="4" w:space="0" w:color="auto"/>
                  </w:tcBorders>
                </w:tcPr>
                <w:p w14:paraId="17A50C3B" w14:textId="7D6A4013" w:rsidR="007F5604" w:rsidRDefault="007F5604" w:rsidP="00FB2989">
                  <w:r>
                    <w:t>Epsilon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</w:tcBorders>
                </w:tcPr>
                <w:p w14:paraId="2E5C4196" w14:textId="2637211C" w:rsidR="007F5604" w:rsidRDefault="00BB7412" w:rsidP="00FB2989">
                  <w:r>
                    <w:t>1</w:t>
                  </w:r>
                </w:p>
              </w:tc>
              <w:tc>
                <w:tcPr>
                  <w:tcW w:w="4697" w:type="dxa"/>
                  <w:tcBorders>
                    <w:top w:val="single" w:sz="4" w:space="0" w:color="auto"/>
                  </w:tcBorders>
                </w:tcPr>
                <w:p w14:paraId="31D3021C" w14:textId="01F3F368" w:rsidR="007F5604" w:rsidRDefault="006F1B18" w:rsidP="00FB2989">
                  <w:r>
                    <w:t xml:space="preserve">Multiple </w:t>
                  </w:r>
                  <w:r w:rsidR="00723CDE">
                    <w:t>epsilon value</w:t>
                  </w:r>
                  <w:r w:rsidR="00FD6553">
                    <w:t>s</w:t>
                  </w:r>
                  <w:r w:rsidR="00723CDE">
                    <w:t xml:space="preserve"> were tested between the ranges from</w:t>
                  </w:r>
                  <w:r w:rsidR="00FD6553">
                    <w:t xml:space="preserve"> the default 0.1 to 2. Ultimately</w:t>
                  </w:r>
                  <w:r w:rsidR="0036056B">
                    <w:t xml:space="preserve">, the values producing the best performance were between 0.8 and 1.5. This study settled on </w:t>
                  </w:r>
                  <w:r w:rsidR="00465B67">
                    <w:t>the value of 1.</w:t>
                  </w:r>
                </w:p>
              </w:tc>
            </w:tr>
          </w:tbl>
          <w:p w14:paraId="3389CF48" w14:textId="77777777" w:rsidR="008B5FB0" w:rsidRDefault="008B5FB0" w:rsidP="00A9417E">
            <w:pPr>
              <w:pStyle w:val="UTSH5"/>
            </w:pPr>
          </w:p>
        </w:tc>
      </w:tr>
      <w:tr w:rsidR="008B5FB0" w14:paraId="4A8EA175" w14:textId="77777777" w:rsidTr="00BB7056">
        <w:tc>
          <w:tcPr>
            <w:tcW w:w="8494" w:type="dxa"/>
          </w:tcPr>
          <w:p w14:paraId="6D1E9D8A" w14:textId="451671A0" w:rsidR="008B5FB0" w:rsidRDefault="008B5FB0" w:rsidP="00A9417E">
            <w:pPr>
              <w:pStyle w:val="UTSH5"/>
            </w:pPr>
            <w:r>
              <w:t>Neural Network</w:t>
            </w:r>
          </w:p>
        </w:tc>
      </w:tr>
      <w:tr w:rsidR="003815FB" w14:paraId="12FA1EB8" w14:textId="77777777" w:rsidTr="00BB7056">
        <w:tc>
          <w:tcPr>
            <w:tcW w:w="8494" w:type="dxa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728"/>
              <w:gridCol w:w="2835"/>
              <w:gridCol w:w="3705"/>
            </w:tblGrid>
            <w:tr w:rsidR="007F5604" w14:paraId="7B08D904" w14:textId="77777777" w:rsidTr="00BB7056">
              <w:tc>
                <w:tcPr>
                  <w:tcW w:w="1728" w:type="dxa"/>
                  <w:tcBorders>
                    <w:bottom w:val="single" w:sz="4" w:space="0" w:color="auto"/>
                  </w:tcBorders>
                </w:tcPr>
                <w:p w14:paraId="67C90E0C" w14:textId="0162FED0" w:rsidR="007F5604" w:rsidRPr="001E0C4D" w:rsidRDefault="007F5604" w:rsidP="00D9754C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Parameter</w:t>
                  </w:r>
                </w:p>
              </w:tc>
              <w:tc>
                <w:tcPr>
                  <w:tcW w:w="2835" w:type="dxa"/>
                  <w:tcBorders>
                    <w:bottom w:val="single" w:sz="4" w:space="0" w:color="auto"/>
                  </w:tcBorders>
                </w:tcPr>
                <w:p w14:paraId="78F37A39" w14:textId="3073FFD1" w:rsidR="007F5604" w:rsidRPr="001E0C4D" w:rsidRDefault="00582E12" w:rsidP="00D9754C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Configuration</w:t>
                  </w:r>
                </w:p>
              </w:tc>
              <w:tc>
                <w:tcPr>
                  <w:tcW w:w="3705" w:type="dxa"/>
                  <w:tcBorders>
                    <w:bottom w:val="single" w:sz="4" w:space="0" w:color="auto"/>
                  </w:tcBorders>
                </w:tcPr>
                <w:p w14:paraId="272CC185" w14:textId="095C1F0D" w:rsidR="007F5604" w:rsidRPr="001E0C4D" w:rsidRDefault="007F5604" w:rsidP="00D9754C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Justification</w:t>
                  </w:r>
                </w:p>
              </w:tc>
            </w:tr>
            <w:tr w:rsidR="007F5604" w14:paraId="5A0E3488" w14:textId="77777777" w:rsidTr="00BB7056">
              <w:tc>
                <w:tcPr>
                  <w:tcW w:w="1728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1D7A5628" w14:textId="448EF672" w:rsidR="007F5604" w:rsidRDefault="007F5604" w:rsidP="00D9754C">
                  <w:r>
                    <w:t>Hidden layers</w:t>
                  </w:r>
                </w:p>
              </w:tc>
              <w:tc>
                <w:tcPr>
                  <w:tcW w:w="2835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2BCF77D7" w14:textId="2BFDE80B" w:rsidR="007F5604" w:rsidRDefault="00BB7412" w:rsidP="00D9754C">
                  <w:r>
                    <w:t>3</w:t>
                  </w:r>
                </w:p>
              </w:tc>
              <w:tc>
                <w:tcPr>
                  <w:tcW w:w="3705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7947FEFD" w14:textId="694D4050" w:rsidR="007F5604" w:rsidRDefault="00F8089F" w:rsidP="00D9754C">
                  <w:r>
                    <w:t xml:space="preserve">Configurations of hidden layers between 1 and </w:t>
                  </w:r>
                  <w:r w:rsidR="00D2483B">
                    <w:t>4</w:t>
                  </w:r>
                  <w:r>
                    <w:t xml:space="preserve"> </w:t>
                  </w:r>
                  <w:r w:rsidR="00676C1F">
                    <w:t xml:space="preserve">were evaluated. This work prioritised increasing the depth </w:t>
                  </w:r>
                  <w:r w:rsidR="00D07E39">
                    <w:t xml:space="preserve">of the network before depth and found </w:t>
                  </w:r>
                  <w:r w:rsidR="00D2483B">
                    <w:t xml:space="preserve">3 hidden layers </w:t>
                  </w:r>
                  <w:r w:rsidR="00393D45">
                    <w:t xml:space="preserve">generally produced lower MSE scores compared to </w:t>
                  </w:r>
                  <w:r w:rsidR="005C136B">
                    <w:t xml:space="preserve">alternate configurations where </w:t>
                  </w:r>
                  <w:r w:rsidR="009D1BA8">
                    <w:t>the model would be over or underfitted.</w:t>
                  </w:r>
                </w:p>
              </w:tc>
            </w:tr>
            <w:tr w:rsidR="007F5604" w14:paraId="453E16AB" w14:textId="77777777" w:rsidTr="00BB7056">
              <w:tc>
                <w:tcPr>
                  <w:tcW w:w="1728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0F6A94D3" w14:textId="3C338516" w:rsidR="007F5604" w:rsidRDefault="007F5604" w:rsidP="00D9754C">
                  <w:r>
                    <w:t>Neurons</w:t>
                  </w:r>
                </w:p>
              </w:tc>
              <w:tc>
                <w:tcPr>
                  <w:tcW w:w="2835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728"/>
                    <w:gridCol w:w="861"/>
                    <w:gridCol w:w="992"/>
                  </w:tblGrid>
                  <w:tr w:rsidR="00AA1682" w14:paraId="74B61CBA" w14:textId="77777777" w:rsidTr="00767DDA">
                    <w:tc>
                      <w:tcPr>
                        <w:tcW w:w="728" w:type="dxa"/>
                      </w:tcPr>
                      <w:p w14:paraId="2C300CDF" w14:textId="77777777" w:rsidR="00AA1682" w:rsidRDefault="00AA1682" w:rsidP="00AA1682">
                        <w:r>
                          <w:t>Layer</w:t>
                        </w:r>
                      </w:p>
                    </w:tc>
                    <w:tc>
                      <w:tcPr>
                        <w:tcW w:w="861" w:type="dxa"/>
                      </w:tcPr>
                      <w:p w14:paraId="4A6A8A72" w14:textId="77777777" w:rsidR="00AA1682" w:rsidRDefault="00AA1682" w:rsidP="00AA1682">
                        <w:r>
                          <w:t>Z-score</w:t>
                        </w:r>
                      </w:p>
                    </w:tc>
                    <w:tc>
                      <w:tcPr>
                        <w:tcW w:w="992" w:type="dxa"/>
                      </w:tcPr>
                      <w:p w14:paraId="744E2388" w14:textId="77777777" w:rsidR="00AA1682" w:rsidRDefault="00AA1682" w:rsidP="00AA1682">
                        <w:r>
                          <w:t>Min-Max</w:t>
                        </w:r>
                      </w:p>
                    </w:tc>
                  </w:tr>
                  <w:tr w:rsidR="00AA1682" w14:paraId="0FD279A7" w14:textId="77777777" w:rsidTr="00767DDA">
                    <w:tc>
                      <w:tcPr>
                        <w:tcW w:w="728" w:type="dxa"/>
                      </w:tcPr>
                      <w:p w14:paraId="09790362" w14:textId="77777777" w:rsidR="00AA1682" w:rsidRDefault="00AA1682" w:rsidP="00AA1682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oMath>
                        </m:oMathPara>
                      </w:p>
                    </w:tc>
                    <w:tc>
                      <w:tcPr>
                        <w:tcW w:w="861" w:type="dxa"/>
                      </w:tcPr>
                      <w:p w14:paraId="02838B2A" w14:textId="77777777" w:rsidR="00AA1682" w:rsidRDefault="00AA1682" w:rsidP="00604FFB">
                        <w:pPr>
                          <w:jc w:val="center"/>
                        </w:pPr>
                        <w:r>
                          <w:t>12</w:t>
                        </w:r>
                      </w:p>
                    </w:tc>
                    <w:tc>
                      <w:tcPr>
                        <w:tcW w:w="992" w:type="dxa"/>
                      </w:tcPr>
                      <w:p w14:paraId="0B7E8574" w14:textId="77777777" w:rsidR="00AA1682" w:rsidRDefault="00AA1682" w:rsidP="00604FFB">
                        <w:pPr>
                          <w:jc w:val="center"/>
                        </w:pPr>
                        <w:r>
                          <w:t>12</w:t>
                        </w:r>
                      </w:p>
                    </w:tc>
                  </w:tr>
                  <w:tr w:rsidR="00AA1682" w14:paraId="6A9CC8DF" w14:textId="77777777" w:rsidTr="00767DDA">
                    <w:tc>
                      <w:tcPr>
                        <w:tcW w:w="728" w:type="dxa"/>
                      </w:tcPr>
                      <w:p w14:paraId="1891C338" w14:textId="77777777" w:rsidR="00AA1682" w:rsidRDefault="00AA1682" w:rsidP="00AA1682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</m:oMath>
                        </m:oMathPara>
                      </w:p>
                    </w:tc>
                    <w:tc>
                      <w:tcPr>
                        <w:tcW w:w="861" w:type="dxa"/>
                      </w:tcPr>
                      <w:p w14:paraId="2AFAF17B" w14:textId="77777777" w:rsidR="00AA1682" w:rsidRDefault="00AA1682" w:rsidP="00604FFB">
                        <w:pPr>
                          <w:jc w:val="center"/>
                        </w:pPr>
                        <w:r>
                          <w:t>256</w:t>
                        </w:r>
                      </w:p>
                    </w:tc>
                    <w:tc>
                      <w:tcPr>
                        <w:tcW w:w="992" w:type="dxa"/>
                      </w:tcPr>
                      <w:p w14:paraId="780ECB5E" w14:textId="77777777" w:rsidR="00AA1682" w:rsidRDefault="00AA1682" w:rsidP="00604FFB">
                        <w:pPr>
                          <w:jc w:val="center"/>
                        </w:pPr>
                        <w:r>
                          <w:t>32</w:t>
                        </w:r>
                      </w:p>
                    </w:tc>
                  </w:tr>
                  <w:tr w:rsidR="00AA1682" w14:paraId="01CC188B" w14:textId="77777777" w:rsidTr="00767DDA">
                    <w:tc>
                      <w:tcPr>
                        <w:tcW w:w="728" w:type="dxa"/>
                      </w:tcPr>
                      <w:p w14:paraId="1BD31504" w14:textId="77777777" w:rsidR="00AA1682" w:rsidRDefault="00AA1682" w:rsidP="00AA1682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c>
                    <w:tc>
                      <w:tcPr>
                        <w:tcW w:w="861" w:type="dxa"/>
                      </w:tcPr>
                      <w:p w14:paraId="0BD9F38D" w14:textId="77777777" w:rsidR="00AA1682" w:rsidRDefault="00AA1682" w:rsidP="00604FFB">
                        <w:pPr>
                          <w:jc w:val="center"/>
                        </w:pPr>
                        <w:r>
                          <w:t>128</w:t>
                        </w:r>
                      </w:p>
                    </w:tc>
                    <w:tc>
                      <w:tcPr>
                        <w:tcW w:w="992" w:type="dxa"/>
                      </w:tcPr>
                      <w:p w14:paraId="43612B6F" w14:textId="77777777" w:rsidR="00AA1682" w:rsidRDefault="00AA1682" w:rsidP="00604FFB">
                        <w:pPr>
                          <w:jc w:val="center"/>
                        </w:pPr>
                        <w:r>
                          <w:t>16</w:t>
                        </w:r>
                      </w:p>
                    </w:tc>
                  </w:tr>
                  <w:tr w:rsidR="00AA1682" w14:paraId="3C99685F" w14:textId="77777777" w:rsidTr="00767DDA">
                    <w:tc>
                      <w:tcPr>
                        <w:tcW w:w="728" w:type="dxa"/>
                      </w:tcPr>
                      <w:p w14:paraId="0DD65076" w14:textId="77777777" w:rsidR="00AA1682" w:rsidRDefault="00AA1682" w:rsidP="00AA1682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c>
                    <w:tc>
                      <w:tcPr>
                        <w:tcW w:w="861" w:type="dxa"/>
                      </w:tcPr>
                      <w:p w14:paraId="71D968AD" w14:textId="77777777" w:rsidR="00AA1682" w:rsidRDefault="00AA1682" w:rsidP="00604FFB">
                        <w:pPr>
                          <w:jc w:val="center"/>
                        </w:pPr>
                        <w:r>
                          <w:t>32</w:t>
                        </w:r>
                      </w:p>
                    </w:tc>
                    <w:tc>
                      <w:tcPr>
                        <w:tcW w:w="992" w:type="dxa"/>
                      </w:tcPr>
                      <w:p w14:paraId="3C91B354" w14:textId="77777777" w:rsidR="00AA1682" w:rsidRDefault="00AA1682" w:rsidP="00604FFB">
                        <w:pPr>
                          <w:jc w:val="center"/>
                        </w:pPr>
                        <w:r>
                          <w:t>8</w:t>
                        </w:r>
                      </w:p>
                    </w:tc>
                  </w:tr>
                  <w:tr w:rsidR="00AA1682" w14:paraId="4BDC1B31" w14:textId="77777777" w:rsidTr="00767DDA">
                    <w:tc>
                      <w:tcPr>
                        <w:tcW w:w="728" w:type="dxa"/>
                      </w:tcPr>
                      <w:p w14:paraId="6445C998" w14:textId="77777777" w:rsidR="00AA1682" w:rsidRDefault="00AA1682" w:rsidP="00AA1682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oMath>
                        </m:oMathPara>
                      </w:p>
                    </w:tc>
                    <w:tc>
                      <w:tcPr>
                        <w:tcW w:w="861" w:type="dxa"/>
                      </w:tcPr>
                      <w:p w14:paraId="6453B830" w14:textId="77777777" w:rsidR="00AA1682" w:rsidRDefault="00AA1682" w:rsidP="00604FFB">
                        <w:pPr>
                          <w:jc w:val="center"/>
                        </w:pPr>
                        <w:r>
                          <w:t>1</w:t>
                        </w:r>
                      </w:p>
                    </w:tc>
                    <w:tc>
                      <w:tcPr>
                        <w:tcW w:w="992" w:type="dxa"/>
                      </w:tcPr>
                      <w:p w14:paraId="7ACDFFD2" w14:textId="77777777" w:rsidR="00AA1682" w:rsidRDefault="00AA1682" w:rsidP="00604FFB">
                        <w:pPr>
                          <w:jc w:val="center"/>
                        </w:pPr>
                        <w:r>
                          <w:t>1</w:t>
                        </w:r>
                      </w:p>
                    </w:tc>
                  </w:tr>
                </w:tbl>
                <w:p w14:paraId="2D7DB72D" w14:textId="596A44FF" w:rsidR="00D35500" w:rsidRDefault="00D35500" w:rsidP="00D9754C"/>
              </w:tc>
              <w:tc>
                <w:tcPr>
                  <w:tcW w:w="3705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06DC1C80" w14:textId="487DB6A3" w:rsidR="007F5604" w:rsidRDefault="00922875" w:rsidP="00D9754C">
                  <w:r>
                    <w:t xml:space="preserve">As mentioned previously, </w:t>
                  </w:r>
                  <w:r w:rsidR="00ED4936">
                    <w:t xml:space="preserve">model depth was prioritised over </w:t>
                  </w:r>
                  <w:r w:rsidR="003F51D6">
                    <w:t>breadth. Neuron selection began from 100 neurons at each hidden layer</w:t>
                  </w:r>
                  <w:r w:rsidR="00BC52B0">
                    <w:t>. Based on the resulting MSE score</w:t>
                  </w:r>
                  <w:r w:rsidR="00437A83">
                    <w:t xml:space="preserve">, the number of neurons at each hidden layer were manually </w:t>
                  </w:r>
                  <w:r w:rsidR="00944B88">
                    <w:t xml:space="preserve">configured </w:t>
                  </w:r>
                  <w:r w:rsidR="009A124C">
                    <w:t xml:space="preserve">until an acceptable error was </w:t>
                  </w:r>
                  <w:r w:rsidR="00176923">
                    <w:t>produced.</w:t>
                  </w:r>
                </w:p>
              </w:tc>
            </w:tr>
            <w:tr w:rsidR="007F5604" w14:paraId="349DCC76" w14:textId="77777777" w:rsidTr="00BB7056">
              <w:tc>
                <w:tcPr>
                  <w:tcW w:w="1728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2ACF28B1" w14:textId="491CE911" w:rsidR="007F5604" w:rsidRDefault="007F5604" w:rsidP="00D9754C">
                  <w:r>
                    <w:t>Activation Function</w:t>
                  </w:r>
                </w:p>
              </w:tc>
              <w:tc>
                <w:tcPr>
                  <w:tcW w:w="2835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7D6563C4" w14:textId="2468B647" w:rsidR="007F5604" w:rsidRDefault="008B6D57" w:rsidP="00D9754C">
                  <w:r>
                    <w:t>Rectified Linear Unit</w:t>
                  </w:r>
                </w:p>
              </w:tc>
              <w:tc>
                <w:tcPr>
                  <w:tcW w:w="3705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6858E032" w14:textId="093B3571" w:rsidR="007F5604" w:rsidRDefault="002B1869" w:rsidP="00D9754C">
                  <w:r>
                    <w:t xml:space="preserve">The RELU activation function was adopted as opposed to </w:t>
                  </w:r>
                  <w:r w:rsidR="002E19C7">
                    <w:t>sigmoid due to the nature of the regression problem.</w:t>
                  </w:r>
                </w:p>
              </w:tc>
            </w:tr>
            <w:tr w:rsidR="007F5604" w14:paraId="02517C8E" w14:textId="77777777" w:rsidTr="00D14C75">
              <w:tc>
                <w:tcPr>
                  <w:tcW w:w="1728" w:type="dxa"/>
                  <w:tcBorders>
                    <w:top w:val="single" w:sz="4" w:space="0" w:color="auto"/>
                  </w:tcBorders>
                </w:tcPr>
                <w:p w14:paraId="6AA00B1A" w14:textId="1147C159" w:rsidR="007F5604" w:rsidRDefault="007F5604" w:rsidP="00D9754C">
                  <w:r>
                    <w:t>Epochs</w:t>
                  </w:r>
                </w:p>
              </w:tc>
              <w:tc>
                <w:tcPr>
                  <w:tcW w:w="2835" w:type="dxa"/>
                  <w:tcBorders>
                    <w:top w:val="single" w:sz="4" w:space="0" w:color="auto"/>
                  </w:tcBorders>
                </w:tcPr>
                <w:p w14:paraId="0E24A45E" w14:textId="4FA4F305" w:rsidR="007F5604" w:rsidRDefault="009E4D27" w:rsidP="00D9754C">
                  <w:r>
                    <w:t>10</w:t>
                  </w:r>
                </w:p>
              </w:tc>
              <w:tc>
                <w:tcPr>
                  <w:tcW w:w="3705" w:type="dxa"/>
                  <w:tcBorders>
                    <w:top w:val="single" w:sz="4" w:space="0" w:color="auto"/>
                  </w:tcBorders>
                </w:tcPr>
                <w:p w14:paraId="18D6C508" w14:textId="76D23106" w:rsidR="007F5604" w:rsidRDefault="000F7C7D" w:rsidP="00D9754C">
                  <w:r>
                    <w:t xml:space="preserve">Epoch selection began from 100 </w:t>
                  </w:r>
                  <w:r w:rsidR="00A204AD">
                    <w:t xml:space="preserve">as outlined in previous literature </w:t>
                  </w:r>
                  <w:r w:rsidR="00A204AD">
                    <w:fldChar w:fldCharType="begin"/>
                  </w:r>
                  <w:r w:rsidR="00A204AD">
                    <w:instrText xml:space="preserve"> ADDIN EN.CITE &lt;EndNote&gt;&lt;Cite&gt;&lt;Author&gt;Cortez&lt;/Author&gt;&lt;Year&gt;2007&lt;/Year&gt;&lt;RecNum&gt;63&lt;/RecNum&gt;&lt;DisplayText&gt;(Cortez &amp;amp; Morais, 2007)&lt;/DisplayText&gt;&lt;record&gt;&lt;rec-number&gt;63&lt;/rec-number&gt;&lt;foreign-keys&gt;&lt;key app="EN" db-id="dftws5xf9z29a8efeasp502ysr0v559d5zpr" timestamp="1727531099"&gt;63&lt;/key&gt;&lt;/foreign-keys&gt;&lt;ref-type name="Journal Article"&gt;17&lt;/ref-type&gt;&lt;contributors&gt;&lt;authors&gt;&lt;author&gt;Cortez, Paulo&lt;/author&gt;&lt;author&gt;Morais, Aníbal de Jesus Raimundo&lt;/author&gt;&lt;/authors&gt;&lt;/contributors&gt;&lt;titles&gt;&lt;title&gt;A data mining approach to predict forest fires using meteorological data&lt;/title&gt;&lt;/titles&gt;&lt;dates&gt;&lt;year&gt;2007&lt;/year&gt;&lt;/dates&gt;&lt;isbn&gt;9899561800&lt;/isbn&gt;&lt;urls&gt;&lt;/urls&gt;&lt;/record&gt;&lt;/Cite&gt;&lt;/EndNote&gt;</w:instrText>
                  </w:r>
                  <w:r w:rsidR="00A204AD">
                    <w:fldChar w:fldCharType="separate"/>
                  </w:r>
                  <w:r w:rsidR="00A204AD">
                    <w:rPr>
                      <w:noProof/>
                    </w:rPr>
                    <w:t>(Cortez &amp; Morais, 2007)</w:t>
                  </w:r>
                  <w:r w:rsidR="00A204AD">
                    <w:fldChar w:fldCharType="end"/>
                  </w:r>
                  <w:r w:rsidR="00A204AD">
                    <w:t xml:space="preserve"> </w:t>
                  </w:r>
                  <w:r>
                    <w:t xml:space="preserve">and were manually adjusted until an acceptable </w:t>
                  </w:r>
                  <w:r w:rsidR="00A204AD">
                    <w:t>MSE was produced.</w:t>
                  </w:r>
                </w:p>
              </w:tc>
            </w:tr>
            <w:tr w:rsidR="007F5604" w14:paraId="72C05437" w14:textId="77777777" w:rsidTr="00D14C75">
              <w:tc>
                <w:tcPr>
                  <w:tcW w:w="1728" w:type="dxa"/>
                  <w:tcBorders>
                    <w:bottom w:val="single" w:sz="4" w:space="0" w:color="auto"/>
                  </w:tcBorders>
                </w:tcPr>
                <w:p w14:paraId="716E9F4D" w14:textId="3D0FC237" w:rsidR="007F5604" w:rsidRDefault="007F5604" w:rsidP="00D9754C">
                  <w:r>
                    <w:lastRenderedPageBreak/>
                    <w:t>Batch Size</w:t>
                  </w:r>
                </w:p>
              </w:tc>
              <w:tc>
                <w:tcPr>
                  <w:tcW w:w="2835" w:type="dxa"/>
                  <w:tcBorders>
                    <w:bottom w:val="single" w:sz="4" w:space="0" w:color="auto"/>
                  </w:tcBorders>
                </w:tcPr>
                <w:p w14:paraId="6EC9B22F" w14:textId="060BDBF1" w:rsidR="007F5604" w:rsidRDefault="009E4D27" w:rsidP="00D9754C">
                  <w:r>
                    <w:t>8</w:t>
                  </w:r>
                </w:p>
              </w:tc>
              <w:tc>
                <w:tcPr>
                  <w:tcW w:w="3705" w:type="dxa"/>
                  <w:tcBorders>
                    <w:bottom w:val="single" w:sz="4" w:space="0" w:color="auto"/>
                  </w:tcBorders>
                </w:tcPr>
                <w:p w14:paraId="3BE246BB" w14:textId="73CAB942" w:rsidR="007F5604" w:rsidRDefault="00262037" w:rsidP="00D9754C">
                  <w:r>
                    <w:t>Manually selected in</w:t>
                  </w:r>
                  <w:r w:rsidR="000F5246">
                    <w:t xml:space="preserve"> exponents of 2 to limit </w:t>
                  </w:r>
                  <w:r w:rsidR="00A01A99">
                    <w:t>over/underfitting.</w:t>
                  </w:r>
                </w:p>
              </w:tc>
            </w:tr>
            <w:tr w:rsidR="007F5604" w14:paraId="462015B8" w14:textId="77777777" w:rsidTr="00D14C75">
              <w:tc>
                <w:tcPr>
                  <w:tcW w:w="1728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181F5F41" w14:textId="06A81EF8" w:rsidR="007F5604" w:rsidRDefault="007F5604" w:rsidP="00D9754C">
                  <w:r>
                    <w:t>Loss Function</w:t>
                  </w:r>
                </w:p>
              </w:tc>
              <w:tc>
                <w:tcPr>
                  <w:tcW w:w="2835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7EB8A775" w14:textId="2BED7C4A" w:rsidR="007F5604" w:rsidRDefault="007A1A30" w:rsidP="00D9754C">
                  <w:r>
                    <w:t>Mean Square Error</w:t>
                  </w:r>
                </w:p>
              </w:tc>
              <w:tc>
                <w:tcPr>
                  <w:tcW w:w="3705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0696113D" w14:textId="381C0DB0" w:rsidR="007F5604" w:rsidRDefault="001132A3" w:rsidP="00D9754C">
                  <w:r>
                    <w:t xml:space="preserve">Same as the regression metric that this study evaluates </w:t>
                  </w:r>
                  <w:r w:rsidR="00045D80">
                    <w:t>both models on.</w:t>
                  </w:r>
                </w:p>
              </w:tc>
            </w:tr>
            <w:tr w:rsidR="007F5604" w14:paraId="46622D1B" w14:textId="77777777" w:rsidTr="00D14C75">
              <w:tc>
                <w:tcPr>
                  <w:tcW w:w="1728" w:type="dxa"/>
                  <w:tcBorders>
                    <w:top w:val="single" w:sz="4" w:space="0" w:color="auto"/>
                  </w:tcBorders>
                </w:tcPr>
                <w:p w14:paraId="2EFA62F9" w14:textId="0643A350" w:rsidR="007F5604" w:rsidRDefault="007F5604" w:rsidP="00D9754C">
                  <w:r>
                    <w:t>Optimizer</w:t>
                  </w:r>
                </w:p>
              </w:tc>
              <w:tc>
                <w:tcPr>
                  <w:tcW w:w="2835" w:type="dxa"/>
                  <w:tcBorders>
                    <w:top w:val="single" w:sz="4" w:space="0" w:color="auto"/>
                  </w:tcBorders>
                </w:tcPr>
                <w:p w14:paraId="0C34638F" w14:textId="6D76FD51" w:rsidR="007F5604" w:rsidRDefault="007A1A30" w:rsidP="00D9754C">
                  <w:r>
                    <w:t>Adam</w:t>
                  </w:r>
                </w:p>
              </w:tc>
              <w:tc>
                <w:tcPr>
                  <w:tcW w:w="3705" w:type="dxa"/>
                  <w:tcBorders>
                    <w:top w:val="single" w:sz="4" w:space="0" w:color="auto"/>
                  </w:tcBorders>
                </w:tcPr>
                <w:p w14:paraId="56B3AF8A" w14:textId="46EC0360" w:rsidR="007F5604" w:rsidRDefault="00AF0D22" w:rsidP="00D9754C">
                  <w:r>
                    <w:t xml:space="preserve">Efficient method </w:t>
                  </w:r>
                  <w:r w:rsidR="00256B72">
                    <w:t xml:space="preserve">for adjusting the learning rate of the neural network that is a combination of gradient descent and </w:t>
                  </w:r>
                  <w:proofErr w:type="spellStart"/>
                  <w:r w:rsidR="00256B72">
                    <w:t>RMSProp</w:t>
                  </w:r>
                  <w:proofErr w:type="spellEnd"/>
                  <w:r w:rsidR="00584B81">
                    <w:t xml:space="preserve"> optimizer.</w:t>
                  </w:r>
                  <w:r w:rsidR="00FF6119">
                    <w:t xml:space="preserve"> </w:t>
                  </w:r>
                  <w:r w:rsidR="00FF6119">
                    <w:fldChar w:fldCharType="begin"/>
                  </w:r>
                  <w:r w:rsidR="00FF6119">
                    <w:instrText xml:space="preserve"> ADDIN EN.CITE &lt;EndNote&gt;&lt;Cite&gt;&lt;Author&gt;prakharr0y&lt;/Author&gt;&lt;Year&gt;2024&lt;/Year&gt;&lt;RecNum&gt;64&lt;/RecNum&gt;&lt;DisplayText&gt;(prakharr0y, 2024)&lt;/DisplayText&gt;&lt;record&gt;&lt;rec-number&gt;64&lt;/rec-number&gt;&lt;foreign-keys&gt;&lt;key app="EN" db-id="dftws5xf9z29a8efeasp502ysr0v559d5zpr" timestamp="1727658276"&gt;64&lt;/key&gt;&lt;/foreign-keys&gt;&lt;ref-type name="Web Page"&gt;12&lt;/ref-type&gt;&lt;contributors&gt;&lt;authors&gt;&lt;author&gt;prakharr0y&lt;/author&gt;&lt;/authors&gt;&lt;/contributors&gt;&lt;titles&gt;&lt;title&gt;What is Adam Optimizer?&lt;/title&gt;&lt;/titles&gt;&lt;volume&gt;2024&lt;/volume&gt;&lt;number&gt;28 Sep, 2024&lt;/number&gt;&lt;dates&gt;&lt;year&gt;2024&lt;/year&gt;&lt;pub-dates&gt;&lt;date&gt;20 Mar, 2024&lt;/date&gt;&lt;/pub-dates&gt;&lt;/dates&gt;&lt;pub-location&gt;www.geeksforgeeks.org&lt;/pub-location&gt;&lt;publisher&gt;Geeks for Geeks&lt;/publisher&gt;&lt;urls&gt;&lt;related-urls&gt;&lt;url&gt;https://www.geeksforgeeks.org/adam-optimizer/&lt;/url&gt;&lt;/related-urls&gt;&lt;/urls&gt;&lt;custom1&gt;2024&lt;/custom1&gt;&lt;custom2&gt;28 Sep, 2024&lt;/custom2&gt;&lt;/record&gt;&lt;/Cite&gt;&lt;/EndNote&gt;</w:instrText>
                  </w:r>
                  <w:r w:rsidR="00FF6119">
                    <w:fldChar w:fldCharType="separate"/>
                  </w:r>
                  <w:r w:rsidR="00FF6119">
                    <w:rPr>
                      <w:noProof/>
                    </w:rPr>
                    <w:t>(prakharr0y, 2024)</w:t>
                  </w:r>
                  <w:r w:rsidR="00FF6119">
                    <w:fldChar w:fldCharType="end"/>
                  </w:r>
                </w:p>
              </w:tc>
            </w:tr>
          </w:tbl>
          <w:p w14:paraId="4A755992" w14:textId="77777777" w:rsidR="003815FB" w:rsidRDefault="003815FB" w:rsidP="00D9754C"/>
        </w:tc>
      </w:tr>
      <w:tr w:rsidR="00EC060B" w14:paraId="410362A9" w14:textId="77777777" w:rsidTr="00BB7056">
        <w:tc>
          <w:tcPr>
            <w:tcW w:w="8494" w:type="dxa"/>
          </w:tcPr>
          <w:p w14:paraId="309E3927" w14:textId="10D06427" w:rsidR="00EC060B" w:rsidRDefault="00EC060B" w:rsidP="00D04533">
            <w:pPr>
              <w:pStyle w:val="UTSH5"/>
            </w:pPr>
            <w:r>
              <w:lastRenderedPageBreak/>
              <w:t>K</w:t>
            </w:r>
            <w:r w:rsidR="00D04533">
              <w:t>-Fold Cross-Validation</w:t>
            </w:r>
          </w:p>
        </w:tc>
      </w:tr>
      <w:tr w:rsidR="00A9417E" w14:paraId="2292B9AD" w14:textId="77777777" w:rsidTr="00BB7056">
        <w:tc>
          <w:tcPr>
            <w:tcW w:w="8494" w:type="dxa"/>
          </w:tcPr>
          <w:p w14:paraId="23878F57" w14:textId="0B339737" w:rsidR="00A9417E" w:rsidRDefault="001E0EBC" w:rsidP="00D9754C">
            <w:r>
              <w:t xml:space="preserve">The k-fold cross-validation method was selected for this work </w:t>
            </w:r>
            <w:r w:rsidR="00A23C38">
              <w:t>as opposed to a single train-test split validation for increased robustness in model evaluations.</w:t>
            </w:r>
          </w:p>
        </w:tc>
      </w:tr>
      <w:tr w:rsidR="00AF5CE3" w14:paraId="30F0B9D4" w14:textId="77777777" w:rsidTr="00BB7056">
        <w:tc>
          <w:tcPr>
            <w:tcW w:w="8494" w:type="dxa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728"/>
              <w:gridCol w:w="1843"/>
              <w:gridCol w:w="4697"/>
            </w:tblGrid>
            <w:tr w:rsidR="00AF5CE3" w14:paraId="7F5A7338" w14:textId="77777777" w:rsidTr="00BB7056">
              <w:tc>
                <w:tcPr>
                  <w:tcW w:w="1728" w:type="dxa"/>
                  <w:tcBorders>
                    <w:bottom w:val="single" w:sz="4" w:space="0" w:color="auto"/>
                  </w:tcBorders>
                </w:tcPr>
                <w:p w14:paraId="6FADB319" w14:textId="232ACA7A" w:rsidR="00AF5CE3" w:rsidRPr="00582E12" w:rsidRDefault="00AF5CE3" w:rsidP="00D9754C">
                  <w:pPr>
                    <w:rPr>
                      <w:b/>
                      <w:bCs/>
                    </w:rPr>
                  </w:pPr>
                  <w:r w:rsidRPr="00582E12">
                    <w:rPr>
                      <w:b/>
                      <w:bCs/>
                    </w:rPr>
                    <w:t>Parameter</w:t>
                  </w:r>
                </w:p>
              </w:tc>
              <w:tc>
                <w:tcPr>
                  <w:tcW w:w="1843" w:type="dxa"/>
                  <w:tcBorders>
                    <w:bottom w:val="single" w:sz="4" w:space="0" w:color="auto"/>
                  </w:tcBorders>
                </w:tcPr>
                <w:p w14:paraId="75BCB725" w14:textId="545784DE" w:rsidR="00AF5CE3" w:rsidRPr="00582E12" w:rsidRDefault="00582E12" w:rsidP="00D9754C">
                  <w:pPr>
                    <w:rPr>
                      <w:b/>
                      <w:bCs/>
                    </w:rPr>
                  </w:pPr>
                  <w:r w:rsidRPr="00582E12">
                    <w:rPr>
                      <w:b/>
                      <w:bCs/>
                    </w:rPr>
                    <w:t>Configuration</w:t>
                  </w:r>
                </w:p>
              </w:tc>
              <w:tc>
                <w:tcPr>
                  <w:tcW w:w="4697" w:type="dxa"/>
                  <w:tcBorders>
                    <w:bottom w:val="single" w:sz="4" w:space="0" w:color="auto"/>
                  </w:tcBorders>
                </w:tcPr>
                <w:p w14:paraId="63CB0A63" w14:textId="66E41583" w:rsidR="00AF5CE3" w:rsidRPr="00582E12" w:rsidRDefault="00582E12" w:rsidP="00D9754C">
                  <w:pPr>
                    <w:rPr>
                      <w:b/>
                      <w:bCs/>
                    </w:rPr>
                  </w:pPr>
                  <w:r w:rsidRPr="00582E12">
                    <w:rPr>
                      <w:b/>
                      <w:bCs/>
                    </w:rPr>
                    <w:t>Justification</w:t>
                  </w:r>
                </w:p>
              </w:tc>
            </w:tr>
            <w:tr w:rsidR="00AF5CE3" w14:paraId="6CF23072" w14:textId="77777777" w:rsidTr="00BB7056">
              <w:tc>
                <w:tcPr>
                  <w:tcW w:w="1728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4C0323D4" w14:textId="487342A9" w:rsidR="00AF5CE3" w:rsidRDefault="0036501C" w:rsidP="00D9754C">
                  <w:r>
                    <w:t>n splits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2F8258DA" w14:textId="37AE9F67" w:rsidR="00AF5CE3" w:rsidRDefault="00DF534B" w:rsidP="00D9754C">
                  <w:r>
                    <w:t>5</w:t>
                  </w:r>
                </w:p>
              </w:tc>
              <w:tc>
                <w:tcPr>
                  <w:tcW w:w="4697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36977F0F" w14:textId="302BC3DE" w:rsidR="00AF5CE3" w:rsidRDefault="004E1157" w:rsidP="00D9754C">
                  <w:r>
                    <w:t>Each split iteration tests against 20% of the dataset</w:t>
                  </w:r>
                  <w:r w:rsidR="007E3346">
                    <w:t xml:space="preserve">. This configuration is common among </w:t>
                  </w:r>
                  <w:r w:rsidR="008436C8">
                    <w:t xml:space="preserve">test splitting </w:t>
                  </w:r>
                  <w:r w:rsidR="001E1481">
                    <w:t xml:space="preserve">and attempts to retain the representativeness of the dataset in each split. </w:t>
                  </w:r>
                </w:p>
              </w:tc>
            </w:tr>
            <w:tr w:rsidR="0036501C" w14:paraId="2BCBC087" w14:textId="77777777" w:rsidTr="00BB7056">
              <w:tc>
                <w:tcPr>
                  <w:tcW w:w="1728" w:type="dxa"/>
                  <w:tcBorders>
                    <w:top w:val="single" w:sz="4" w:space="0" w:color="auto"/>
                  </w:tcBorders>
                </w:tcPr>
                <w:p w14:paraId="2FD56523" w14:textId="2203F223" w:rsidR="0036501C" w:rsidRDefault="0036501C" w:rsidP="00D9754C">
                  <w:r>
                    <w:t xml:space="preserve">Shuffle 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</w:tcBorders>
                </w:tcPr>
                <w:p w14:paraId="2895B433" w14:textId="7ADB9DE4" w:rsidR="0036501C" w:rsidRDefault="00432313" w:rsidP="00D9754C">
                  <w:r>
                    <w:t>True</w:t>
                  </w:r>
                </w:p>
              </w:tc>
              <w:tc>
                <w:tcPr>
                  <w:tcW w:w="4697" w:type="dxa"/>
                  <w:tcBorders>
                    <w:top w:val="single" w:sz="4" w:space="0" w:color="auto"/>
                  </w:tcBorders>
                </w:tcPr>
                <w:p w14:paraId="122EE31E" w14:textId="7C8807AA" w:rsidR="0036501C" w:rsidRDefault="001E1481" w:rsidP="00D9754C">
                  <w:r>
                    <w:t>Randomi</w:t>
                  </w:r>
                  <w:r w:rsidR="00A1359A">
                    <w:t xml:space="preserve">zes the dataset before splitting. This is useful in the case that </w:t>
                  </w:r>
                  <w:r w:rsidR="005310E9">
                    <w:t>the dataset is initially ordered.</w:t>
                  </w:r>
                </w:p>
              </w:tc>
            </w:tr>
          </w:tbl>
          <w:p w14:paraId="49933F50" w14:textId="77777777" w:rsidR="00AF5CE3" w:rsidRDefault="00AF5CE3" w:rsidP="00D9754C"/>
        </w:tc>
      </w:tr>
      <w:tr w:rsidR="002A5491" w14:paraId="31D3C1C5" w14:textId="77777777" w:rsidTr="00BB7056">
        <w:tc>
          <w:tcPr>
            <w:tcW w:w="8494" w:type="dxa"/>
          </w:tcPr>
          <w:p w14:paraId="48319952" w14:textId="6991DDBD" w:rsidR="002A5491" w:rsidRDefault="009E14E4" w:rsidP="00D9754C">
            <w:pPr>
              <w:pStyle w:val="Heading4"/>
            </w:pPr>
            <w:bookmarkStart w:id="16" w:name="_Model_Evaluations"/>
            <w:bookmarkEnd w:id="16"/>
            <w:r>
              <w:t>Model Evaluations</w:t>
            </w:r>
          </w:p>
        </w:tc>
      </w:tr>
      <w:tr w:rsidR="007409F8" w14:paraId="7B9256BA" w14:textId="77777777" w:rsidTr="00BB7056">
        <w:tc>
          <w:tcPr>
            <w:tcW w:w="8494" w:type="dxa"/>
          </w:tcPr>
          <w:p w14:paraId="03D41E12" w14:textId="0E7E4C50" w:rsidR="007409F8" w:rsidRDefault="007409F8" w:rsidP="007409F8">
            <w:pPr>
              <w:pStyle w:val="UTSH5"/>
            </w:pPr>
            <w:r>
              <w:t>Mean Square Error</w:t>
            </w:r>
          </w:p>
        </w:tc>
      </w:tr>
      <w:tr w:rsidR="007409F8" w14:paraId="6E5786DC" w14:textId="77777777" w:rsidTr="00BB7056">
        <w:tc>
          <w:tcPr>
            <w:tcW w:w="8494" w:type="dxa"/>
          </w:tcPr>
          <w:p w14:paraId="52BE6C8F" w14:textId="00F00012" w:rsidR="007409F8" w:rsidRDefault="00FE13F7" w:rsidP="00FE13F7">
            <w:r>
              <w:t xml:space="preserve">MSE was chosen as the primary metric of evaluation </w:t>
            </w:r>
            <w:r w:rsidR="00C270C6">
              <w:t xml:space="preserve">for simple interpretability and the direct relation to </w:t>
            </w:r>
            <w:r w:rsidR="005D7349">
              <w:t>the loss function in the neural network model.</w:t>
            </w:r>
          </w:p>
        </w:tc>
      </w:tr>
      <w:tr w:rsidR="00D9754C" w14:paraId="4C58F5CE" w14:textId="77777777" w:rsidTr="00BB7056">
        <w:tc>
          <w:tcPr>
            <w:tcW w:w="8494" w:type="dxa"/>
          </w:tcPr>
          <w:p w14:paraId="77748681" w14:textId="1CB7D519" w:rsidR="00D9754C" w:rsidRDefault="007409F8" w:rsidP="007409F8">
            <w:pPr>
              <w:pStyle w:val="UTSH5"/>
            </w:pPr>
            <w:r>
              <w:t>Results</w:t>
            </w:r>
          </w:p>
        </w:tc>
      </w:tr>
      <w:tr w:rsidR="007409F8" w14:paraId="5EB83268" w14:textId="77777777" w:rsidTr="00BB7056">
        <w:tc>
          <w:tcPr>
            <w:tcW w:w="8494" w:type="dxa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756"/>
              <w:gridCol w:w="2756"/>
              <w:gridCol w:w="2756"/>
            </w:tblGrid>
            <w:tr w:rsidR="00E61F06" w14:paraId="231EFC61" w14:textId="77777777" w:rsidTr="00767DDA">
              <w:tc>
                <w:tcPr>
                  <w:tcW w:w="2756" w:type="dxa"/>
                </w:tcPr>
                <w:p w14:paraId="35BC0DC4" w14:textId="07A3C64C" w:rsidR="00E61F06" w:rsidRPr="0081549E" w:rsidRDefault="0081549E" w:rsidP="001C2A73">
                  <w:pPr>
                    <w:rPr>
                      <w:b/>
                      <w:bCs/>
                    </w:rPr>
                  </w:pPr>
                  <m:oMath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Model</m:t>
                    </m:r>
                  </m:oMath>
                  <w:r>
                    <w:rPr>
                      <w:rFonts w:eastAsiaTheme="minorEastAsia"/>
                      <w:b/>
                      <w:bCs/>
                    </w:rPr>
                    <w:t xml:space="preserve"> </w:t>
                  </w:r>
                </w:p>
              </w:tc>
              <w:tc>
                <w:tcPr>
                  <w:tcW w:w="2756" w:type="dxa"/>
                </w:tcPr>
                <w:p w14:paraId="0A68E30F" w14:textId="755ECA69" w:rsidR="00E61F06" w:rsidRPr="00C73926" w:rsidRDefault="00ED1819" w:rsidP="001C2A73">
                  <w:pPr>
                    <w:rPr>
                      <w:b/>
                      <w:bCs/>
                    </w:rPr>
                  </w:pPr>
                  <m:oMath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MSE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: log⁡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(x+1)</m:t>
                    </m:r>
                  </m:oMath>
                  <w:r w:rsidR="00C73926" w:rsidRPr="00C73926">
                    <w:rPr>
                      <w:rFonts w:eastAsiaTheme="minorEastAsia"/>
                      <w:b/>
                      <w:bCs/>
                    </w:rPr>
                    <w:t xml:space="preserve"> </w:t>
                  </w:r>
                </w:p>
              </w:tc>
              <w:tc>
                <w:tcPr>
                  <w:tcW w:w="2756" w:type="dxa"/>
                </w:tcPr>
                <w:p w14:paraId="74DB7B88" w14:textId="0E61085B" w:rsidR="00E61F06" w:rsidRPr="00C73926" w:rsidRDefault="00ED1819" w:rsidP="001C2A73">
                  <w:pPr>
                    <w:rPr>
                      <w:b/>
                      <w:bCs/>
                    </w:rPr>
                  </w:pPr>
                  <m:oMath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E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rror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:Hectares (ha)</m:t>
                    </m:r>
                  </m:oMath>
                  <w:r w:rsidR="00C73926">
                    <w:rPr>
                      <w:rFonts w:eastAsiaTheme="minorEastAsia"/>
                      <w:b/>
                      <w:bCs/>
                    </w:rPr>
                    <w:t xml:space="preserve"> </w:t>
                  </w:r>
                </w:p>
              </w:tc>
            </w:tr>
            <w:tr w:rsidR="00E61F06" w14:paraId="5388CCB5" w14:textId="77777777" w:rsidTr="00767DDA">
              <w:tc>
                <w:tcPr>
                  <w:tcW w:w="2756" w:type="dxa"/>
                </w:tcPr>
                <w:p w14:paraId="76C4E555" w14:textId="041A9179" w:rsidR="00E61F06" w:rsidRDefault="003D3DBF" w:rsidP="001C2A73">
                  <w:r>
                    <w:t>Z</w:t>
                  </w:r>
                  <w:r w:rsidR="00D5728D">
                    <w:t xml:space="preserve">-score </w:t>
                  </w:r>
                  <w:r>
                    <w:t>NN</w:t>
                  </w:r>
                </w:p>
              </w:tc>
              <w:tc>
                <w:tcPr>
                  <w:tcW w:w="2756" w:type="dxa"/>
                </w:tcPr>
                <w:p w14:paraId="7A9EF4BF" w14:textId="278AE9F8" w:rsidR="00E61F06" w:rsidRDefault="00663268" w:rsidP="001C2A73">
                  <w:r w:rsidRPr="00663268">
                    <w:t>1.788</w:t>
                  </w:r>
                </w:p>
              </w:tc>
              <w:tc>
                <w:tcPr>
                  <w:tcW w:w="2756" w:type="dxa"/>
                </w:tcPr>
                <w:p w14:paraId="3F2041CB" w14:textId="33241309" w:rsidR="00E61F06" w:rsidRDefault="0091039C" w:rsidP="001C2A73">
                  <w:r w:rsidRPr="0091039C">
                    <w:t>2.80</w:t>
                  </w:r>
                  <w:r>
                    <w:t>9</w:t>
                  </w:r>
                </w:p>
              </w:tc>
            </w:tr>
            <w:tr w:rsidR="00E61F06" w14:paraId="0489FD6A" w14:textId="77777777" w:rsidTr="00767DDA">
              <w:tc>
                <w:tcPr>
                  <w:tcW w:w="2756" w:type="dxa"/>
                </w:tcPr>
                <w:p w14:paraId="42220BED" w14:textId="0CB83AEF" w:rsidR="00E61F06" w:rsidRDefault="003D3DBF" w:rsidP="001C2A73">
                  <w:r>
                    <w:t>Z-score SVM</w:t>
                  </w:r>
                </w:p>
              </w:tc>
              <w:tc>
                <w:tcPr>
                  <w:tcW w:w="2756" w:type="dxa"/>
                </w:tcPr>
                <w:p w14:paraId="2F306A93" w14:textId="3640EF6E" w:rsidR="00E61F06" w:rsidRDefault="009535DC" w:rsidP="001C2A73">
                  <w:r w:rsidRPr="009535DC">
                    <w:t>1.959</w:t>
                  </w:r>
                </w:p>
              </w:tc>
              <w:tc>
                <w:tcPr>
                  <w:tcW w:w="2756" w:type="dxa"/>
                </w:tcPr>
                <w:p w14:paraId="6F755D52" w14:textId="21180640" w:rsidR="00E61F06" w:rsidRDefault="00D95760" w:rsidP="001C2A73">
                  <w:r w:rsidRPr="00D95760">
                    <w:t>3.054</w:t>
                  </w:r>
                </w:p>
              </w:tc>
            </w:tr>
            <w:tr w:rsidR="00E61F06" w14:paraId="1FCC0800" w14:textId="77777777" w:rsidTr="00767DDA">
              <w:tc>
                <w:tcPr>
                  <w:tcW w:w="2756" w:type="dxa"/>
                </w:tcPr>
                <w:p w14:paraId="3CCB9144" w14:textId="3F5D5E7A" w:rsidR="00E61F06" w:rsidRDefault="003D3DBF" w:rsidP="001C2A73">
                  <w:r>
                    <w:t>Minmax NN</w:t>
                  </w:r>
                </w:p>
              </w:tc>
              <w:tc>
                <w:tcPr>
                  <w:tcW w:w="2756" w:type="dxa"/>
                </w:tcPr>
                <w:p w14:paraId="6890BBA9" w14:textId="79D1619D" w:rsidR="00E61F06" w:rsidRDefault="000F6AEA" w:rsidP="001C2A73">
                  <w:r w:rsidRPr="000F6AEA">
                    <w:t>1.897</w:t>
                  </w:r>
                </w:p>
              </w:tc>
              <w:tc>
                <w:tcPr>
                  <w:tcW w:w="2756" w:type="dxa"/>
                </w:tcPr>
                <w:p w14:paraId="137C3A0F" w14:textId="54627D6C" w:rsidR="00E61F06" w:rsidRDefault="00D95760" w:rsidP="001C2A73">
                  <w:r w:rsidRPr="00D95760">
                    <w:t>2.96</w:t>
                  </w:r>
                  <w:r>
                    <w:t>5</w:t>
                  </w:r>
                </w:p>
              </w:tc>
            </w:tr>
            <w:tr w:rsidR="00E61F06" w14:paraId="07C7ED0F" w14:textId="77777777" w:rsidTr="00767DDA">
              <w:tc>
                <w:tcPr>
                  <w:tcW w:w="2756" w:type="dxa"/>
                </w:tcPr>
                <w:p w14:paraId="715BA477" w14:textId="17609553" w:rsidR="00E61F06" w:rsidRDefault="003D3DBF" w:rsidP="001C2A73">
                  <w:r>
                    <w:t>Minmax SVM</w:t>
                  </w:r>
                </w:p>
              </w:tc>
              <w:tc>
                <w:tcPr>
                  <w:tcW w:w="2756" w:type="dxa"/>
                </w:tcPr>
                <w:p w14:paraId="63C15979" w14:textId="56B68722" w:rsidR="00E61F06" w:rsidRDefault="00663268" w:rsidP="001C2A73">
                  <w:r w:rsidRPr="00663268">
                    <w:t>1.94</w:t>
                  </w:r>
                  <w:r>
                    <w:t>4</w:t>
                  </w:r>
                </w:p>
              </w:tc>
              <w:tc>
                <w:tcPr>
                  <w:tcW w:w="2756" w:type="dxa"/>
                </w:tcPr>
                <w:p w14:paraId="0B9254B2" w14:textId="716046C0" w:rsidR="00E61F06" w:rsidRDefault="000F6AEA" w:rsidP="001C2A73">
                  <w:r w:rsidRPr="000F6AEA">
                    <w:t>3.03</w:t>
                  </w:r>
                  <w:r>
                    <w:t>2</w:t>
                  </w:r>
                </w:p>
              </w:tc>
            </w:tr>
          </w:tbl>
          <w:p w14:paraId="5CC3CDBA" w14:textId="77777777" w:rsidR="007409F8" w:rsidRDefault="007409F8" w:rsidP="007409F8">
            <w:pPr>
              <w:pStyle w:val="UTSH5"/>
            </w:pPr>
          </w:p>
        </w:tc>
      </w:tr>
      <w:tr w:rsidR="002A5491" w14:paraId="370CD6F2" w14:textId="77777777" w:rsidTr="00BB7056">
        <w:tc>
          <w:tcPr>
            <w:tcW w:w="8494" w:type="dxa"/>
          </w:tcPr>
          <w:p w14:paraId="23BD7A62" w14:textId="11BE5C3E" w:rsidR="002A5491" w:rsidRDefault="00D9754C" w:rsidP="00D9754C">
            <w:pPr>
              <w:pStyle w:val="Heading4"/>
            </w:pPr>
            <w:r>
              <w:t>Findings</w:t>
            </w:r>
          </w:p>
        </w:tc>
      </w:tr>
      <w:tr w:rsidR="00D9754C" w14:paraId="461BF2D3" w14:textId="77777777" w:rsidTr="00BB7056">
        <w:tc>
          <w:tcPr>
            <w:tcW w:w="8494" w:type="dxa"/>
          </w:tcPr>
          <w:p w14:paraId="5F010B50" w14:textId="3253AA42" w:rsidR="00767DDA" w:rsidRDefault="00771DAC" w:rsidP="00D9754C">
            <w:r>
              <w:t>In both normalization cases</w:t>
            </w:r>
            <w:r w:rsidR="006E7CEF">
              <w:t xml:space="preserve"> the neural network performed better than </w:t>
            </w:r>
            <w:r w:rsidR="00B264FE">
              <w:t xml:space="preserve">the SVM regressor. Additionally, </w:t>
            </w:r>
            <w:r w:rsidR="004E5925">
              <w:t xml:space="preserve">the </w:t>
            </w:r>
            <w:r w:rsidR="00747789">
              <w:t>z-score</w:t>
            </w:r>
            <w:r w:rsidR="004E5925">
              <w:t xml:space="preserve"> neural network appears to have </w:t>
            </w:r>
            <w:r w:rsidR="00253C16">
              <w:t xml:space="preserve">significantly increased the accuracy of predicted results comparatively to </w:t>
            </w:r>
            <w:r w:rsidR="00034012">
              <w:t>every other model</w:t>
            </w:r>
            <w:r w:rsidR="00E2020C">
              <w:t xml:space="preserve">. Notably, </w:t>
            </w:r>
            <w:r w:rsidR="00154472">
              <w:t>neither normalization technique appears to produce any significant difference in</w:t>
            </w:r>
            <w:r w:rsidR="00BB7056">
              <w:t xml:space="preserve"> model accuracy for SVM models.</w:t>
            </w:r>
          </w:p>
        </w:tc>
      </w:tr>
    </w:tbl>
    <w:p w14:paraId="3490DE3E" w14:textId="77777777" w:rsidR="00767DDA" w:rsidRDefault="00767DDA" w:rsidP="00767DDA"/>
    <w:p w14:paraId="6B07ACA2" w14:textId="12331EF2" w:rsidR="008C264E" w:rsidRPr="0091039C" w:rsidRDefault="008C264E" w:rsidP="0091039C">
      <w:pPr>
        <w:pStyle w:val="Heading3"/>
      </w:pPr>
      <w:bookmarkStart w:id="17" w:name="_Toc178615345"/>
      <w:r w:rsidRPr="0049065D">
        <w:t>Comparisons of different AI techniques</w:t>
      </w:r>
      <w:bookmarkEnd w:id="1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543835" w14:paraId="12213306" w14:textId="77777777" w:rsidTr="00471C32">
        <w:tc>
          <w:tcPr>
            <w:tcW w:w="8494" w:type="dxa"/>
            <w:gridSpan w:val="2"/>
          </w:tcPr>
          <w:p w14:paraId="62592D06" w14:textId="0CE44015" w:rsidR="00543835" w:rsidRDefault="000075E0" w:rsidP="000075E0">
            <w:pPr>
              <w:pStyle w:val="Heading4"/>
            </w:pPr>
            <w:r>
              <w:t>Support Vector Regressor</w:t>
            </w:r>
          </w:p>
        </w:tc>
      </w:tr>
      <w:tr w:rsidR="0058632F" w14:paraId="0244706E" w14:textId="77777777" w:rsidTr="00471C32">
        <w:tc>
          <w:tcPr>
            <w:tcW w:w="4247" w:type="dxa"/>
          </w:tcPr>
          <w:p w14:paraId="4B2686B4" w14:textId="11B3370E" w:rsidR="0058632F" w:rsidRPr="00DC716C" w:rsidRDefault="0058632F" w:rsidP="008C264E">
            <w:pPr>
              <w:autoSpaceDE w:val="0"/>
              <w:autoSpaceDN w:val="0"/>
              <w:adjustRightInd w:val="0"/>
              <w:rPr>
                <w:rFonts w:cs="Calibri"/>
                <w:b/>
                <w:bCs/>
              </w:rPr>
            </w:pPr>
            <w:r w:rsidRPr="00DC716C">
              <w:rPr>
                <w:rFonts w:cs="Calibri"/>
                <w:b/>
                <w:bCs/>
              </w:rPr>
              <w:t>Advantages</w:t>
            </w:r>
          </w:p>
        </w:tc>
        <w:tc>
          <w:tcPr>
            <w:tcW w:w="4247" w:type="dxa"/>
          </w:tcPr>
          <w:p w14:paraId="6AF98A88" w14:textId="54D6AE3E" w:rsidR="0058632F" w:rsidRPr="00DC716C" w:rsidRDefault="0058632F" w:rsidP="008C264E">
            <w:pPr>
              <w:autoSpaceDE w:val="0"/>
              <w:autoSpaceDN w:val="0"/>
              <w:adjustRightInd w:val="0"/>
              <w:rPr>
                <w:rFonts w:cs="Calibri"/>
                <w:b/>
                <w:bCs/>
              </w:rPr>
            </w:pPr>
            <w:r w:rsidRPr="00DC716C">
              <w:rPr>
                <w:rFonts w:cs="Calibri"/>
                <w:b/>
                <w:bCs/>
              </w:rPr>
              <w:t>Disadvantages</w:t>
            </w:r>
          </w:p>
        </w:tc>
      </w:tr>
      <w:tr w:rsidR="0058632F" w14:paraId="5D7CF657" w14:textId="77777777" w:rsidTr="00471C32">
        <w:tc>
          <w:tcPr>
            <w:tcW w:w="4247" w:type="dxa"/>
          </w:tcPr>
          <w:p w14:paraId="34C7E434" w14:textId="77777777" w:rsidR="0058632F" w:rsidRDefault="006633D2" w:rsidP="00667C5F">
            <w:pPr>
              <w:pStyle w:val="TableBullet"/>
            </w:pPr>
            <w:r>
              <w:t>Robust to small datasets</w:t>
            </w:r>
          </w:p>
          <w:p w14:paraId="7DF6F47A" w14:textId="35F6C7D0" w:rsidR="003F27E3" w:rsidRDefault="003F27E3" w:rsidP="00667C5F">
            <w:pPr>
              <w:pStyle w:val="TableBullet"/>
            </w:pPr>
            <w:r>
              <w:t>Optimal margin</w:t>
            </w:r>
          </w:p>
        </w:tc>
        <w:tc>
          <w:tcPr>
            <w:tcW w:w="4247" w:type="dxa"/>
          </w:tcPr>
          <w:p w14:paraId="155B8289" w14:textId="36BDC38F" w:rsidR="0058632F" w:rsidRDefault="003F27E3" w:rsidP="003A69D5">
            <w:pPr>
              <w:pStyle w:val="TableBullet"/>
            </w:pPr>
            <w:r>
              <w:t>Scalability</w:t>
            </w:r>
          </w:p>
          <w:p w14:paraId="060DE0FD" w14:textId="0234A96E" w:rsidR="003F27E3" w:rsidRPr="00667C5F" w:rsidRDefault="003F27E3" w:rsidP="003A69D5">
            <w:pPr>
              <w:pStyle w:val="TableBullet"/>
            </w:pPr>
            <w:r>
              <w:t>Difficulty handling high-dimensional data</w:t>
            </w:r>
          </w:p>
        </w:tc>
      </w:tr>
      <w:tr w:rsidR="005B428F" w14:paraId="06450531" w14:textId="77777777" w:rsidTr="00471C32">
        <w:tc>
          <w:tcPr>
            <w:tcW w:w="8494" w:type="dxa"/>
            <w:gridSpan w:val="2"/>
          </w:tcPr>
          <w:p w14:paraId="52F8216C" w14:textId="77777777" w:rsidR="00DE7124" w:rsidRDefault="00C47B34" w:rsidP="005B428F">
            <w:r>
              <w:t xml:space="preserve">The </w:t>
            </w:r>
            <w:r w:rsidR="00B37829">
              <w:t xml:space="preserve">robustness of the SVM regressor was such that MSE did not significantly change </w:t>
            </w:r>
            <w:r w:rsidR="006B08D5">
              <w:t xml:space="preserve">despite the differing normalization transforms on the dataset. </w:t>
            </w:r>
            <w:r w:rsidR="00D16DCF">
              <w:t>Although the epsilon</w:t>
            </w:r>
            <w:r w:rsidR="00A15A1F">
              <w:t xml:space="preserve"> parameter</w:t>
            </w:r>
            <w:r w:rsidR="00D16DCF">
              <w:t xml:space="preserve"> was tested throughout multiple ranges</w:t>
            </w:r>
            <w:r w:rsidR="00A15A1F">
              <w:t>, the model performed wel</w:t>
            </w:r>
            <w:r w:rsidR="00005587">
              <w:t xml:space="preserve">l in identifying </w:t>
            </w:r>
            <w:r w:rsidR="00982FFB">
              <w:t xml:space="preserve">a similar </w:t>
            </w:r>
            <w:r w:rsidR="00005587">
              <w:t>optimal margin with an epsilon</w:t>
            </w:r>
            <w:r w:rsidR="00982FFB">
              <w:t xml:space="preserve"> range between 0.8 to 1.5.</w:t>
            </w:r>
            <w:r w:rsidR="00F80564">
              <w:t xml:space="preserve"> </w:t>
            </w:r>
          </w:p>
          <w:p w14:paraId="370FC4DC" w14:textId="77777777" w:rsidR="00DE7124" w:rsidRDefault="00DE7124" w:rsidP="005B428F"/>
          <w:p w14:paraId="3F930574" w14:textId="60162C2D" w:rsidR="005B428F" w:rsidRDefault="00F80564" w:rsidP="005B428F">
            <w:r>
              <w:t xml:space="preserve">The </w:t>
            </w:r>
            <w:proofErr w:type="spellStart"/>
            <w:r>
              <w:t>Montesinho</w:t>
            </w:r>
            <w:proofErr w:type="spellEnd"/>
            <w:r>
              <w:t xml:space="preserve"> park forest fire dataset is relatively small</w:t>
            </w:r>
            <w:r w:rsidR="00DC1B7B">
              <w:t xml:space="preserve"> such that the model was able to make reasonably accurate predictions</w:t>
            </w:r>
            <w:r w:rsidR="007F1277">
              <w:t>.</w:t>
            </w:r>
            <w:r w:rsidR="00DC1B7B">
              <w:t xml:space="preserve"> </w:t>
            </w:r>
            <w:r w:rsidR="007F1277">
              <w:t>H</w:t>
            </w:r>
            <w:r w:rsidR="00DC1B7B">
              <w:t>owever</w:t>
            </w:r>
            <w:r w:rsidR="00571545">
              <w:t>,</w:t>
            </w:r>
            <w:r w:rsidR="00DC1B7B">
              <w:t xml:space="preserve"> </w:t>
            </w:r>
            <w:r w:rsidR="00CE7F8E">
              <w:t>increasing the number or rows</w:t>
            </w:r>
            <w:r w:rsidR="00571545">
              <w:t xml:space="preserve"> to</w:t>
            </w:r>
            <w:r w:rsidR="00CE7F8E">
              <w:t xml:space="preserve"> a greater time series range or </w:t>
            </w:r>
            <w:r w:rsidR="008E6E82">
              <w:t xml:space="preserve">adding </w:t>
            </w:r>
            <w:r w:rsidR="00CE7F8E">
              <w:t xml:space="preserve">columns/dimensions </w:t>
            </w:r>
            <w:r w:rsidR="005637B2">
              <w:t xml:space="preserve">may </w:t>
            </w:r>
            <w:r w:rsidR="007F1277">
              <w:t>introduce complexity that is difficult for this method to handle.</w:t>
            </w:r>
          </w:p>
        </w:tc>
      </w:tr>
      <w:tr w:rsidR="00543835" w14:paraId="3E766ADC" w14:textId="77777777" w:rsidTr="00471C32">
        <w:tc>
          <w:tcPr>
            <w:tcW w:w="8494" w:type="dxa"/>
            <w:gridSpan w:val="2"/>
          </w:tcPr>
          <w:p w14:paraId="1EAF199D" w14:textId="1B36E13C" w:rsidR="00543835" w:rsidRDefault="000075E0" w:rsidP="000075E0">
            <w:pPr>
              <w:pStyle w:val="Heading4"/>
            </w:pPr>
            <w:r>
              <w:t>Neural Network</w:t>
            </w:r>
          </w:p>
        </w:tc>
      </w:tr>
      <w:tr w:rsidR="00DC716C" w14:paraId="53DFFAA2" w14:textId="77777777" w:rsidTr="00471C32">
        <w:tc>
          <w:tcPr>
            <w:tcW w:w="4247" w:type="dxa"/>
          </w:tcPr>
          <w:p w14:paraId="50BC8AC7" w14:textId="76774055" w:rsidR="00DC716C" w:rsidRPr="00DC716C" w:rsidRDefault="00DC716C" w:rsidP="008C264E">
            <w:pPr>
              <w:autoSpaceDE w:val="0"/>
              <w:autoSpaceDN w:val="0"/>
              <w:adjustRightInd w:val="0"/>
              <w:rPr>
                <w:rFonts w:cs="Calibri"/>
                <w:b/>
                <w:bCs/>
              </w:rPr>
            </w:pPr>
            <w:r w:rsidRPr="00DC716C">
              <w:rPr>
                <w:rFonts w:cs="Calibri"/>
                <w:b/>
                <w:bCs/>
              </w:rPr>
              <w:t>Advantages</w:t>
            </w:r>
          </w:p>
        </w:tc>
        <w:tc>
          <w:tcPr>
            <w:tcW w:w="4247" w:type="dxa"/>
          </w:tcPr>
          <w:p w14:paraId="29C70A39" w14:textId="684AF2CF" w:rsidR="00DC716C" w:rsidRPr="00DC716C" w:rsidRDefault="00DC716C" w:rsidP="008C264E">
            <w:pPr>
              <w:autoSpaceDE w:val="0"/>
              <w:autoSpaceDN w:val="0"/>
              <w:adjustRightInd w:val="0"/>
              <w:rPr>
                <w:rFonts w:cs="Calibri"/>
                <w:b/>
                <w:bCs/>
              </w:rPr>
            </w:pPr>
            <w:r w:rsidRPr="00DC716C">
              <w:rPr>
                <w:rFonts w:cs="Calibri"/>
                <w:b/>
                <w:bCs/>
              </w:rPr>
              <w:t>Disadvantages</w:t>
            </w:r>
          </w:p>
        </w:tc>
      </w:tr>
      <w:tr w:rsidR="00DC716C" w14:paraId="70F068C3" w14:textId="77777777" w:rsidTr="00471C32">
        <w:tc>
          <w:tcPr>
            <w:tcW w:w="4247" w:type="dxa"/>
          </w:tcPr>
          <w:p w14:paraId="56E959D9" w14:textId="589949D4" w:rsidR="0099725D" w:rsidRDefault="0012227A" w:rsidP="003A69D5">
            <w:pPr>
              <w:pStyle w:val="TableBullet"/>
            </w:pPr>
            <w:r>
              <w:t>H</w:t>
            </w:r>
            <w:r w:rsidR="0099725D">
              <w:t>igh complexity handling</w:t>
            </w:r>
          </w:p>
          <w:p w14:paraId="797A36FD" w14:textId="4E104378" w:rsidR="0099725D" w:rsidRDefault="0012227A" w:rsidP="003A69D5">
            <w:pPr>
              <w:pStyle w:val="TableBullet"/>
            </w:pPr>
            <w:r>
              <w:t>S</w:t>
            </w:r>
            <w:r w:rsidR="0099725D">
              <w:t>calability</w:t>
            </w:r>
          </w:p>
        </w:tc>
        <w:tc>
          <w:tcPr>
            <w:tcW w:w="4247" w:type="dxa"/>
          </w:tcPr>
          <w:p w14:paraId="5344DC14" w14:textId="52A32A90" w:rsidR="005876B9" w:rsidRDefault="0012227A" w:rsidP="005876B9">
            <w:pPr>
              <w:pStyle w:val="TableBullet"/>
            </w:pPr>
            <w:r>
              <w:t>D</w:t>
            </w:r>
            <w:r w:rsidR="005876B9">
              <w:t>ata dependency</w:t>
            </w:r>
          </w:p>
          <w:p w14:paraId="609C8D95" w14:textId="43C3FA49" w:rsidR="006633D2" w:rsidRDefault="0012227A" w:rsidP="00C66E75">
            <w:pPr>
              <w:pStyle w:val="TableBullet"/>
            </w:pPr>
            <w:r>
              <w:t>O</w:t>
            </w:r>
            <w:r w:rsidR="006633D2">
              <w:t>verfitting</w:t>
            </w:r>
          </w:p>
        </w:tc>
      </w:tr>
      <w:tr w:rsidR="005B428F" w14:paraId="04E01F1C" w14:textId="77777777" w:rsidTr="00471C32">
        <w:tc>
          <w:tcPr>
            <w:tcW w:w="8494" w:type="dxa"/>
            <w:gridSpan w:val="2"/>
          </w:tcPr>
          <w:p w14:paraId="35E0AA5E" w14:textId="77777777" w:rsidR="005B428F" w:rsidRDefault="0043633F" w:rsidP="005B428F">
            <w:r>
              <w:t xml:space="preserve">This report showed that </w:t>
            </w:r>
            <w:r w:rsidR="00C07945">
              <w:t xml:space="preserve">deep neural networks were able to capture the complexity in </w:t>
            </w:r>
            <w:r w:rsidR="00AF1458">
              <w:t xml:space="preserve">forest fire data. </w:t>
            </w:r>
            <w:r w:rsidR="002C5DA4">
              <w:t>In the earlier parameter configuration stages</w:t>
            </w:r>
            <w:r w:rsidR="00CF5162">
              <w:t xml:space="preserve">, it was found that </w:t>
            </w:r>
            <w:r w:rsidR="00D60FDD">
              <w:t>incorrectly tuning these parameters would cause overfitting or underfitting.</w:t>
            </w:r>
          </w:p>
          <w:p w14:paraId="7293FD24" w14:textId="77777777" w:rsidR="00FE3ED7" w:rsidRDefault="00FE3ED7" w:rsidP="005B428F"/>
          <w:p w14:paraId="7A75663D" w14:textId="634A1A94" w:rsidR="00FE3ED7" w:rsidRDefault="00FE3ED7" w:rsidP="005B428F">
            <w:r>
              <w:t xml:space="preserve">Despite the </w:t>
            </w:r>
            <w:r w:rsidR="000022E0">
              <w:t xml:space="preserve">limited </w:t>
            </w:r>
            <w:r>
              <w:t xml:space="preserve">size of the </w:t>
            </w:r>
            <w:proofErr w:type="spellStart"/>
            <w:r>
              <w:t>Montesinho</w:t>
            </w:r>
            <w:proofErr w:type="spellEnd"/>
            <w:r>
              <w:t xml:space="preserve"> park forest fire dataset, </w:t>
            </w:r>
            <w:r w:rsidR="007F35DA">
              <w:t xml:space="preserve">the neural network model was able to make more accurate area spread predictions compared to </w:t>
            </w:r>
            <w:r w:rsidR="008D752B">
              <w:t xml:space="preserve">both minmax and z-score normalized configurations of </w:t>
            </w:r>
            <w:r w:rsidR="00E245C8">
              <w:t xml:space="preserve">SVM. It was found that </w:t>
            </w:r>
            <w:r w:rsidR="00295C90">
              <w:t>the feature scaling of input variables has a significant impact on model accuracy</w:t>
            </w:r>
            <w:r w:rsidR="00A91737">
              <w:t xml:space="preserve"> </w:t>
            </w:r>
            <w:r w:rsidR="003010C2">
              <w:t>where z-score normalization produced more accurate results</w:t>
            </w:r>
            <w:r w:rsidR="0081105B">
              <w:t>.</w:t>
            </w:r>
          </w:p>
        </w:tc>
      </w:tr>
    </w:tbl>
    <w:p w14:paraId="2DB84F3A" w14:textId="3CD7F312" w:rsidR="008C264E" w:rsidRPr="000378CF" w:rsidRDefault="008C264E" w:rsidP="000378CF">
      <w:pPr>
        <w:pStyle w:val="Heading2"/>
      </w:pPr>
      <w:bookmarkStart w:id="18" w:name="_Toc178615346"/>
      <w:r>
        <w:lastRenderedPageBreak/>
        <w:t>Conclusions and Recommendations</w:t>
      </w:r>
      <w:bookmarkEnd w:id="1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547B95" w14:paraId="1ED1BFF8" w14:textId="77777777" w:rsidTr="000378CF">
        <w:tc>
          <w:tcPr>
            <w:tcW w:w="8494" w:type="dxa"/>
          </w:tcPr>
          <w:p w14:paraId="60B870F1" w14:textId="4BDFEF22" w:rsidR="00547B95" w:rsidRDefault="00547B95" w:rsidP="00B071F1">
            <w:pPr>
              <w:pStyle w:val="Heading3"/>
            </w:pPr>
            <w:bookmarkStart w:id="19" w:name="_Toc178615347"/>
            <w:r>
              <w:t>Conclusion</w:t>
            </w:r>
            <w:bookmarkEnd w:id="19"/>
          </w:p>
        </w:tc>
      </w:tr>
      <w:tr w:rsidR="00547B95" w14:paraId="72D97A86" w14:textId="77777777" w:rsidTr="000378CF">
        <w:tc>
          <w:tcPr>
            <w:tcW w:w="8494" w:type="dxa"/>
          </w:tcPr>
          <w:p w14:paraId="6FBE4E94" w14:textId="6B56932A" w:rsidR="00962681" w:rsidRPr="00962681" w:rsidRDefault="00270DA9" w:rsidP="00962681">
            <w:pPr>
              <w:autoSpaceDE w:val="0"/>
              <w:autoSpaceDN w:val="0"/>
              <w:adjustRightInd w:val="0"/>
              <w:rPr>
                <w:rFonts w:cs="Calibri"/>
              </w:rPr>
            </w:pPr>
            <w:r>
              <w:rPr>
                <w:rFonts w:cs="Calibri"/>
              </w:rPr>
              <w:t xml:space="preserve">The results of this study show that </w:t>
            </w:r>
            <w:r w:rsidR="00284B0F">
              <w:rPr>
                <w:rFonts w:cs="Calibri"/>
              </w:rPr>
              <w:t xml:space="preserve">for both normalization methods, </w:t>
            </w:r>
            <w:r w:rsidR="0052002C">
              <w:rPr>
                <w:rFonts w:cs="Calibri"/>
              </w:rPr>
              <w:t xml:space="preserve">deep neural networks can more accurately predict the spread of forest fires in </w:t>
            </w:r>
            <w:proofErr w:type="spellStart"/>
            <w:r w:rsidR="0052002C">
              <w:rPr>
                <w:rFonts w:cs="Calibri"/>
              </w:rPr>
              <w:t>Montesinho</w:t>
            </w:r>
            <w:proofErr w:type="spellEnd"/>
            <w:r w:rsidR="0052002C">
              <w:rPr>
                <w:rFonts w:cs="Calibri"/>
              </w:rPr>
              <w:t xml:space="preserve"> park </w:t>
            </w:r>
            <w:r w:rsidR="00463B16">
              <w:rPr>
                <w:rFonts w:cs="Calibri"/>
              </w:rPr>
              <w:t>compared to SVM regressors.</w:t>
            </w:r>
            <w:r w:rsidR="00B27C2E">
              <w:rPr>
                <w:rFonts w:cs="Calibri"/>
              </w:rPr>
              <w:t xml:space="preserve"> </w:t>
            </w:r>
            <w:r w:rsidR="00463B16">
              <w:rPr>
                <w:rFonts w:cs="Calibri"/>
              </w:rPr>
              <w:t xml:space="preserve">In the case of mission critical systems, </w:t>
            </w:r>
            <w:r w:rsidR="0049234D">
              <w:rPr>
                <w:rFonts w:cs="Calibri"/>
              </w:rPr>
              <w:t xml:space="preserve">making </w:t>
            </w:r>
            <w:r w:rsidR="00421C63">
              <w:rPr>
                <w:rFonts w:cs="Calibri"/>
              </w:rPr>
              <w:t xml:space="preserve">accurate predictions </w:t>
            </w:r>
            <w:r w:rsidR="0049234D">
              <w:rPr>
                <w:rFonts w:cs="Calibri"/>
              </w:rPr>
              <w:t xml:space="preserve">of the potential harms are imperative </w:t>
            </w:r>
            <w:r w:rsidR="00D30A6C">
              <w:rPr>
                <w:rFonts w:cs="Calibri"/>
              </w:rPr>
              <w:t>for first responders</w:t>
            </w:r>
            <w:r w:rsidR="00C53FC9">
              <w:rPr>
                <w:rFonts w:cs="Calibri"/>
              </w:rPr>
              <w:t>.</w:t>
            </w:r>
            <w:r w:rsidR="00B27C2E">
              <w:rPr>
                <w:rFonts w:cs="Calibri"/>
              </w:rPr>
              <w:t xml:space="preserve"> </w:t>
            </w:r>
            <w:r w:rsidR="00962681">
              <w:rPr>
                <w:rFonts w:cs="Calibri"/>
              </w:rPr>
              <w:t xml:space="preserve">Previous work by </w:t>
            </w:r>
            <w:r w:rsidR="000E0325">
              <w:rPr>
                <w:rFonts w:cs="Calibri"/>
              </w:rPr>
              <w:fldChar w:fldCharType="begin"/>
            </w:r>
            <w:r w:rsidR="000E0325">
              <w:rPr>
                <w:rFonts w:cs="Calibri"/>
              </w:rPr>
              <w:instrText xml:space="preserve"> ADDIN EN.CITE &lt;EndNote&gt;&lt;Cite AuthorYear="1"&gt;&lt;Author&gt;Cortez&lt;/Author&gt;&lt;Year&gt;2007&lt;/Year&gt;&lt;RecNum&gt;63&lt;/RecNum&gt;&lt;DisplayText&gt;Cortez and Morais (2007)&lt;/DisplayText&gt;&lt;record&gt;&lt;rec-number&gt;63&lt;/rec-number&gt;&lt;foreign-keys&gt;&lt;key app="EN" db-id="dftws5xf9z29a8efeasp502ysr0v559d5zpr" timestamp="1727531099"&gt;63&lt;/key&gt;&lt;/foreign-keys&gt;&lt;ref-type name="Journal Article"&gt;17&lt;/ref-type&gt;&lt;contributors&gt;&lt;authors&gt;&lt;author&gt;Cortez, Paulo&lt;/author&gt;&lt;author&gt;Morais, Aníbal de Jesus Raimundo&lt;/author&gt;&lt;/authors&gt;&lt;/contributors&gt;&lt;titles&gt;&lt;title&gt;A data mining approach to predict forest fires using meteorological data&lt;/title&gt;&lt;/titles&gt;&lt;dates&gt;&lt;year&gt;2007&lt;/year&gt;&lt;/dates&gt;&lt;isbn&gt;9899561800&lt;/isbn&gt;&lt;urls&gt;&lt;/urls&gt;&lt;/record&gt;&lt;/Cite&gt;&lt;/EndNote&gt;</w:instrText>
            </w:r>
            <w:r w:rsidR="000E0325">
              <w:rPr>
                <w:rFonts w:cs="Calibri"/>
              </w:rPr>
              <w:fldChar w:fldCharType="separate"/>
            </w:r>
            <w:r w:rsidR="000E0325">
              <w:rPr>
                <w:rFonts w:cs="Calibri"/>
                <w:noProof/>
              </w:rPr>
              <w:t>Cortez and Morais (2007)</w:t>
            </w:r>
            <w:r w:rsidR="000E0325">
              <w:rPr>
                <w:rFonts w:cs="Calibri"/>
              </w:rPr>
              <w:fldChar w:fldCharType="end"/>
            </w:r>
            <w:r w:rsidR="000E0325">
              <w:rPr>
                <w:rFonts w:cs="Calibri"/>
              </w:rPr>
              <w:t xml:space="preserve"> found that </w:t>
            </w:r>
            <w:r w:rsidR="005A11C3">
              <w:rPr>
                <w:rFonts w:cs="Calibri"/>
              </w:rPr>
              <w:t>an SVM regressor were able to predict the scale of forest fires more accurately t</w:t>
            </w:r>
            <w:r w:rsidR="005E7D05">
              <w:rPr>
                <w:rFonts w:cs="Calibri"/>
              </w:rPr>
              <w:t xml:space="preserve">han a neural network with a single hidden layer. </w:t>
            </w:r>
            <w:r w:rsidR="00EE1EB5">
              <w:rPr>
                <w:rFonts w:cs="Calibri"/>
              </w:rPr>
              <w:t xml:space="preserve">This report expands on previous literature to identify a solution </w:t>
            </w:r>
            <w:r w:rsidR="00C863ED">
              <w:rPr>
                <w:rFonts w:cs="Calibri"/>
              </w:rPr>
              <w:t xml:space="preserve">that </w:t>
            </w:r>
            <w:r w:rsidR="00997245">
              <w:rPr>
                <w:rFonts w:cs="Calibri"/>
              </w:rPr>
              <w:t>produces more accurate solutions in a state of emergency.</w:t>
            </w:r>
            <w:r w:rsidR="000943CB">
              <w:rPr>
                <w:rFonts w:cs="Calibri"/>
              </w:rPr>
              <w:t xml:space="preserve"> Further work </w:t>
            </w:r>
            <w:r w:rsidR="00F61B07">
              <w:rPr>
                <w:rFonts w:cs="Calibri"/>
              </w:rPr>
              <w:t xml:space="preserve">into this topic </w:t>
            </w:r>
            <w:r w:rsidR="000943CB">
              <w:rPr>
                <w:rFonts w:cs="Calibri"/>
              </w:rPr>
              <w:t>would enable authoriti</w:t>
            </w:r>
            <w:r w:rsidR="00F61B07">
              <w:rPr>
                <w:rFonts w:cs="Calibri"/>
              </w:rPr>
              <w:t xml:space="preserve">es </w:t>
            </w:r>
            <w:r w:rsidR="00B27C2E">
              <w:rPr>
                <w:rFonts w:cs="Calibri"/>
              </w:rPr>
              <w:t>to appropriately respond to</w:t>
            </w:r>
            <w:r w:rsidR="00BE41C9">
              <w:rPr>
                <w:rFonts w:cs="Calibri"/>
              </w:rPr>
              <w:t xml:space="preserve"> outbreaks and could be scaled to different geographies and meteo</w:t>
            </w:r>
            <w:r w:rsidR="005B5B71">
              <w:rPr>
                <w:rFonts w:cs="Calibri"/>
              </w:rPr>
              <w:t>rological conditions.</w:t>
            </w:r>
          </w:p>
        </w:tc>
      </w:tr>
    </w:tbl>
    <w:p w14:paraId="12C41D65" w14:textId="262818E6" w:rsidR="008C264E" w:rsidRDefault="008C264E" w:rsidP="008C264E">
      <w:pPr>
        <w:autoSpaceDE w:val="0"/>
        <w:autoSpaceDN w:val="0"/>
        <w:adjustRightInd w:val="0"/>
        <w:rPr>
          <w:rFonts w:cs="Calibr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547B95" w14:paraId="2AA3FD51" w14:textId="77777777" w:rsidTr="000378CF">
        <w:tc>
          <w:tcPr>
            <w:tcW w:w="8494" w:type="dxa"/>
          </w:tcPr>
          <w:p w14:paraId="44D7ECCB" w14:textId="28144E4C" w:rsidR="00547B95" w:rsidRDefault="00547B95" w:rsidP="00B071F1">
            <w:pPr>
              <w:pStyle w:val="Heading3"/>
            </w:pPr>
            <w:bookmarkStart w:id="20" w:name="_Toc178615348"/>
            <w:r>
              <w:t>Recommendation</w:t>
            </w:r>
            <w:bookmarkEnd w:id="20"/>
          </w:p>
        </w:tc>
      </w:tr>
      <w:tr w:rsidR="00547B95" w14:paraId="7501F5E0" w14:textId="77777777" w:rsidTr="000378CF">
        <w:tc>
          <w:tcPr>
            <w:tcW w:w="8494" w:type="dxa"/>
          </w:tcPr>
          <w:p w14:paraId="7039D088" w14:textId="04EC0838" w:rsidR="00547B95" w:rsidRDefault="005B5B71" w:rsidP="00547B95">
            <w:r>
              <w:t xml:space="preserve">When comparing each configuration of neural networks and </w:t>
            </w:r>
            <w:r w:rsidR="008001E1">
              <w:t xml:space="preserve">SVM regressors, it is recommended that authorities choose </w:t>
            </w:r>
            <w:r w:rsidR="0023743C">
              <w:t xml:space="preserve">some configuration of deep neural network. As shown in the </w:t>
            </w:r>
            <w:hyperlink w:anchor="_Model_Evaluations" w:history="1">
              <w:r w:rsidR="0023743C" w:rsidRPr="0023743C">
                <w:rPr>
                  <w:rStyle w:val="Hyperlink"/>
                </w:rPr>
                <w:t>model evaluations</w:t>
              </w:r>
            </w:hyperlink>
            <w:r w:rsidR="00354AC5">
              <w:t xml:space="preserve">, deep neural networks outperformed </w:t>
            </w:r>
            <w:r w:rsidR="00E93B09">
              <w:t xml:space="preserve">SVM regressors across a robust k-fold cross-validation method. </w:t>
            </w:r>
            <w:r w:rsidR="00B61805">
              <w:t xml:space="preserve">This is justified as </w:t>
            </w:r>
            <w:r w:rsidR="00863930">
              <w:t xml:space="preserve">the accuracy of mission critical systems </w:t>
            </w:r>
            <w:r w:rsidR="002E7A29">
              <w:t>directly influence the</w:t>
            </w:r>
            <w:r w:rsidR="008966DB">
              <w:t xml:space="preserve"> preparedness of first responders</w:t>
            </w:r>
            <w:r w:rsidR="002E7A29">
              <w:t>.</w:t>
            </w:r>
            <w:r w:rsidR="00566777">
              <w:t xml:space="preserve"> When selecting any given deep learning method</w:t>
            </w:r>
            <w:r w:rsidR="00682E97">
              <w:t xml:space="preserve">, </w:t>
            </w:r>
            <w:r w:rsidR="0003254F">
              <w:t xml:space="preserve">a z-score normalized deep neural network generally produces more accurate results. </w:t>
            </w:r>
            <w:r w:rsidR="003568AC">
              <w:t>As z-score normalization is not bound by minimum and maximum ranges</w:t>
            </w:r>
            <w:r w:rsidR="00DF2EBC">
              <w:t>, this configuration can be applied to real-time predictions systems.</w:t>
            </w:r>
          </w:p>
        </w:tc>
      </w:tr>
    </w:tbl>
    <w:p w14:paraId="79F3C3AF" w14:textId="50419E32" w:rsidR="008C264E" w:rsidRDefault="008C264E">
      <w:pPr>
        <w:spacing w:before="80" w:after="80"/>
        <w:rPr>
          <w:rFonts w:asciiTheme="majorHAnsi" w:eastAsia="Times New Roman" w:hAnsiTheme="majorHAnsi" w:cs="Arial"/>
          <w:bCs/>
          <w:iCs/>
          <w:color w:val="0F4BEB" w:themeColor="accent1"/>
          <w:sz w:val="30"/>
          <w:szCs w:val="28"/>
          <w:lang w:eastAsia="en-AU"/>
        </w:rPr>
      </w:pPr>
      <w:r>
        <w:br w:type="page"/>
      </w:r>
    </w:p>
    <w:p w14:paraId="08A87473" w14:textId="13608C51" w:rsidR="008C264E" w:rsidRDefault="008C264E" w:rsidP="008C264E">
      <w:pPr>
        <w:pStyle w:val="Heading2"/>
      </w:pPr>
      <w:bookmarkStart w:id="21" w:name="_Toc178615349"/>
      <w:r>
        <w:lastRenderedPageBreak/>
        <w:t>List of References</w:t>
      </w:r>
      <w:bookmarkEnd w:id="21"/>
    </w:p>
    <w:p w14:paraId="4D2C8E1B" w14:textId="77777777" w:rsidR="00A77F51" w:rsidRPr="00A77F51" w:rsidRDefault="00AA5AC7" w:rsidP="00A77F51">
      <w:pPr>
        <w:pStyle w:val="EndNoteBibliography"/>
        <w:ind w:left="720" w:hanging="720"/>
      </w:pPr>
      <w:r>
        <w:fldChar w:fldCharType="begin"/>
      </w:r>
      <w:r>
        <w:instrText xml:space="preserve"> ADDIN EN.REFLIST </w:instrText>
      </w:r>
      <w:r>
        <w:fldChar w:fldCharType="separate"/>
      </w:r>
      <w:r w:rsidR="00A77F51" w:rsidRPr="00A77F51">
        <w:t xml:space="preserve">Cortez, P., &amp; Morais, A. d. J. R. (2007). A data mining approach to predict forest fires using meteorological data. </w:t>
      </w:r>
    </w:p>
    <w:p w14:paraId="4FF4372E" w14:textId="3B5FC0F0" w:rsidR="00A77F51" w:rsidRPr="00A77F51" w:rsidRDefault="00A77F51" w:rsidP="00A77F51">
      <w:pPr>
        <w:pStyle w:val="EndNoteBibliography"/>
        <w:ind w:left="720" w:hanging="720"/>
      </w:pPr>
      <w:r w:rsidRPr="00A77F51">
        <w:t xml:space="preserve">prakharr0y. (2024, 20 Mar, 2024). </w:t>
      </w:r>
      <w:r w:rsidRPr="00A77F51">
        <w:rPr>
          <w:i/>
        </w:rPr>
        <w:t>What is Adam Optimizer?</w:t>
      </w:r>
      <w:r w:rsidRPr="00A77F51">
        <w:t xml:space="preserve"> Geeks for Geeks. Retrieved 28 Sep, 2024 from </w:t>
      </w:r>
      <w:hyperlink r:id="rId35" w:history="1">
        <w:r w:rsidRPr="00A77F51">
          <w:rPr>
            <w:rStyle w:val="Hyperlink"/>
          </w:rPr>
          <w:t>https://www.geeksforgeeks.org/adam-optimizer/</w:t>
        </w:r>
      </w:hyperlink>
    </w:p>
    <w:p w14:paraId="7B336B10" w14:textId="619C9B07" w:rsidR="00AA5AC7" w:rsidRDefault="00AA5AC7" w:rsidP="009F04BD">
      <w:pPr>
        <w:rPr>
          <w:rFonts w:cs="Calibri"/>
        </w:rPr>
      </w:pPr>
      <w:r>
        <w:fldChar w:fldCharType="end"/>
      </w:r>
      <w:r>
        <w:fldChar w:fldCharType="begin"/>
      </w:r>
      <w:r>
        <w:instrText xml:space="preserve"> ADDIN EN.REFLIST </w:instrText>
      </w:r>
      <w:r>
        <w:fldChar w:fldCharType="separate"/>
      </w:r>
      <w:r>
        <w:fldChar w:fldCharType="end"/>
      </w:r>
    </w:p>
    <w:p w14:paraId="39C86BCE" w14:textId="58DC8AC9" w:rsidR="00530229" w:rsidRDefault="00530229">
      <w:pPr>
        <w:spacing w:before="80" w:after="80"/>
        <w:rPr>
          <w:rFonts w:cs="Calibri"/>
        </w:rPr>
      </w:pPr>
      <w:r>
        <w:rPr>
          <w:rFonts w:cs="Calibri"/>
        </w:rPr>
        <w:br w:type="page"/>
      </w:r>
    </w:p>
    <w:p w14:paraId="210C9595" w14:textId="2DD88AD2" w:rsidR="008C264E" w:rsidRPr="001A6609" w:rsidRDefault="008C264E" w:rsidP="001A6609">
      <w:pPr>
        <w:pStyle w:val="Heading2"/>
      </w:pPr>
      <w:bookmarkStart w:id="22" w:name="_Toc178615350"/>
      <w:r w:rsidRPr="00CB72C9">
        <w:lastRenderedPageBreak/>
        <w:t>Individual reflection</w:t>
      </w:r>
      <w:bookmarkEnd w:id="2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C11B78" w14:paraId="185AB0B4" w14:textId="77777777" w:rsidTr="00CB4E91">
        <w:tc>
          <w:tcPr>
            <w:tcW w:w="8494" w:type="dxa"/>
          </w:tcPr>
          <w:p w14:paraId="1ED97B44" w14:textId="2573A305" w:rsidR="00C11B78" w:rsidRDefault="00C11B78" w:rsidP="008A47CB">
            <w:pPr>
              <w:pStyle w:val="Heading3"/>
            </w:pPr>
            <w:bookmarkStart w:id="23" w:name="_Toc178615351"/>
            <w:r>
              <w:t>Planning</w:t>
            </w:r>
            <w:bookmarkEnd w:id="23"/>
          </w:p>
        </w:tc>
      </w:tr>
      <w:tr w:rsidR="00C11B78" w14:paraId="414C0AEA" w14:textId="77777777" w:rsidTr="00CB4E91">
        <w:tc>
          <w:tcPr>
            <w:tcW w:w="8494" w:type="dxa"/>
            <w:tcBorders>
              <w:bottom w:val="single" w:sz="4" w:space="0" w:color="auto"/>
            </w:tcBorders>
          </w:tcPr>
          <w:p w14:paraId="6A39AA6D" w14:textId="7D74910B" w:rsidR="00C11B78" w:rsidRDefault="006C6495" w:rsidP="008C264E">
            <w:pPr>
              <w:autoSpaceDE w:val="0"/>
              <w:autoSpaceDN w:val="0"/>
              <w:adjustRightInd w:val="0"/>
              <w:rPr>
                <w:rFonts w:cs="Calibri"/>
              </w:rPr>
            </w:pPr>
            <w:r>
              <w:rPr>
                <w:rFonts w:cs="Calibri"/>
              </w:rPr>
              <w:t>Read through the reference material.</w:t>
            </w:r>
          </w:p>
        </w:tc>
      </w:tr>
      <w:tr w:rsidR="006C6495" w14:paraId="545841AB" w14:textId="77777777" w:rsidTr="00CB4E91">
        <w:tc>
          <w:tcPr>
            <w:tcW w:w="8494" w:type="dxa"/>
            <w:tcBorders>
              <w:top w:val="single" w:sz="4" w:space="0" w:color="auto"/>
              <w:bottom w:val="single" w:sz="4" w:space="0" w:color="auto"/>
            </w:tcBorders>
          </w:tcPr>
          <w:p w14:paraId="58AF3384" w14:textId="129E02D3" w:rsidR="006C6495" w:rsidRDefault="006C6495" w:rsidP="008C264E">
            <w:pPr>
              <w:autoSpaceDE w:val="0"/>
              <w:autoSpaceDN w:val="0"/>
              <w:adjustRightInd w:val="0"/>
              <w:rPr>
                <w:rFonts w:cs="Calibri"/>
              </w:rPr>
            </w:pPr>
            <w:r>
              <w:rPr>
                <w:rFonts w:cs="Calibri"/>
              </w:rPr>
              <w:t xml:space="preserve">Identified the </w:t>
            </w:r>
            <w:r w:rsidR="007E5478">
              <w:rPr>
                <w:rFonts w:cs="Calibri"/>
              </w:rPr>
              <w:t xml:space="preserve">hyperparameters used in </w:t>
            </w:r>
            <w:r w:rsidR="00207790">
              <w:rPr>
                <w:rFonts w:cs="Calibri"/>
              </w:rPr>
              <w:t>previous literature.</w:t>
            </w:r>
          </w:p>
        </w:tc>
      </w:tr>
      <w:tr w:rsidR="00207790" w14:paraId="6614B7F0" w14:textId="77777777" w:rsidTr="00CB4E91">
        <w:tc>
          <w:tcPr>
            <w:tcW w:w="8494" w:type="dxa"/>
            <w:tcBorders>
              <w:top w:val="single" w:sz="4" w:space="0" w:color="auto"/>
              <w:bottom w:val="single" w:sz="4" w:space="0" w:color="auto"/>
            </w:tcBorders>
          </w:tcPr>
          <w:p w14:paraId="5173E493" w14:textId="2C333964" w:rsidR="00207790" w:rsidRDefault="00805754" w:rsidP="008C264E">
            <w:pPr>
              <w:autoSpaceDE w:val="0"/>
              <w:autoSpaceDN w:val="0"/>
              <w:adjustRightInd w:val="0"/>
              <w:rPr>
                <w:rFonts w:cs="Calibri"/>
              </w:rPr>
            </w:pPr>
            <w:r>
              <w:rPr>
                <w:rFonts w:cs="Calibri"/>
              </w:rPr>
              <w:t>Th</w:t>
            </w:r>
            <w:r w:rsidR="009260E5">
              <w:rPr>
                <w:rFonts w:cs="Calibri"/>
              </w:rPr>
              <w:t xml:space="preserve">is report did not attempt to perfectly mirror </w:t>
            </w:r>
            <w:r w:rsidR="000C6ABE">
              <w:rPr>
                <w:rFonts w:cs="Calibri"/>
              </w:rPr>
              <w:t xml:space="preserve">the reference literature, but to determine the intuition behind the study and incorporate </w:t>
            </w:r>
            <w:r w:rsidR="00FA429E">
              <w:rPr>
                <w:rFonts w:cs="Calibri"/>
              </w:rPr>
              <w:t>justifiable actions into this work.</w:t>
            </w:r>
          </w:p>
        </w:tc>
      </w:tr>
      <w:tr w:rsidR="00FA429E" w14:paraId="1E20555D" w14:textId="77777777" w:rsidTr="00CB4E91">
        <w:tc>
          <w:tcPr>
            <w:tcW w:w="8494" w:type="dxa"/>
            <w:tcBorders>
              <w:top w:val="single" w:sz="4" w:space="0" w:color="auto"/>
            </w:tcBorders>
          </w:tcPr>
          <w:p w14:paraId="1F1906A3" w14:textId="1AF5DF8D" w:rsidR="00FA429E" w:rsidRDefault="00FA429E" w:rsidP="008C264E">
            <w:pPr>
              <w:autoSpaceDE w:val="0"/>
              <w:autoSpaceDN w:val="0"/>
              <w:adjustRightInd w:val="0"/>
              <w:rPr>
                <w:rFonts w:cs="Calibri"/>
              </w:rPr>
            </w:pPr>
            <w:r>
              <w:rPr>
                <w:rFonts w:cs="Calibri"/>
              </w:rPr>
              <w:t xml:space="preserve">Any intuition that did not appear </w:t>
            </w:r>
            <w:r w:rsidR="004C703F">
              <w:rPr>
                <w:rFonts w:cs="Calibri"/>
              </w:rPr>
              <w:t xml:space="preserve">completely sound was reevaluated or generalized. For example: </w:t>
            </w:r>
            <w:r w:rsidR="00C6726B">
              <w:rPr>
                <w:rFonts w:cs="Calibri"/>
              </w:rPr>
              <w:t>normalization process in previous literature only considered z-score normalization</w:t>
            </w:r>
            <w:r w:rsidR="00BC617F">
              <w:rPr>
                <w:rFonts w:cs="Calibri"/>
              </w:rPr>
              <w:t xml:space="preserve"> where this work used both normalization processes in the experimentation.</w:t>
            </w:r>
          </w:p>
        </w:tc>
      </w:tr>
    </w:tbl>
    <w:p w14:paraId="7AD3326B" w14:textId="0F8D70C8" w:rsidR="008C264E" w:rsidRDefault="008C264E" w:rsidP="008C264E">
      <w:pPr>
        <w:autoSpaceDE w:val="0"/>
        <w:autoSpaceDN w:val="0"/>
        <w:adjustRightInd w:val="0"/>
        <w:rPr>
          <w:rFonts w:cs="Calibr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C11B78" w14:paraId="513D1E99" w14:textId="77777777" w:rsidTr="00CB4E91">
        <w:tc>
          <w:tcPr>
            <w:tcW w:w="8494" w:type="dxa"/>
          </w:tcPr>
          <w:p w14:paraId="521D8326" w14:textId="06BBD132" w:rsidR="00C11B78" w:rsidRDefault="00C11B78" w:rsidP="008A47CB">
            <w:pPr>
              <w:pStyle w:val="Heading3"/>
            </w:pPr>
            <w:bookmarkStart w:id="24" w:name="_Toc178615352"/>
            <w:r>
              <w:t>Learnings</w:t>
            </w:r>
            <w:bookmarkEnd w:id="24"/>
          </w:p>
        </w:tc>
      </w:tr>
      <w:tr w:rsidR="00C11B78" w14:paraId="10A93B55" w14:textId="77777777" w:rsidTr="00CB4E91">
        <w:tc>
          <w:tcPr>
            <w:tcW w:w="8494" w:type="dxa"/>
            <w:tcBorders>
              <w:bottom w:val="single" w:sz="4" w:space="0" w:color="auto"/>
            </w:tcBorders>
          </w:tcPr>
          <w:p w14:paraId="30CBAC99" w14:textId="4FF513D8" w:rsidR="00C11B78" w:rsidRDefault="00AD60F6" w:rsidP="008C264E">
            <w:pPr>
              <w:autoSpaceDE w:val="0"/>
              <w:autoSpaceDN w:val="0"/>
              <w:adjustRightInd w:val="0"/>
              <w:rPr>
                <w:rFonts w:cs="Calibri"/>
              </w:rPr>
            </w:pPr>
            <w:r>
              <w:rPr>
                <w:rFonts w:cs="Calibri"/>
              </w:rPr>
              <w:t>Clarified the process of back propagation and gradient descent</w:t>
            </w:r>
          </w:p>
        </w:tc>
      </w:tr>
      <w:tr w:rsidR="00AD60F6" w14:paraId="1360CD57" w14:textId="77777777" w:rsidTr="00CB4E91">
        <w:tc>
          <w:tcPr>
            <w:tcW w:w="8494" w:type="dxa"/>
            <w:tcBorders>
              <w:top w:val="single" w:sz="4" w:space="0" w:color="auto"/>
            </w:tcBorders>
          </w:tcPr>
          <w:p w14:paraId="143D6BE4" w14:textId="14234E60" w:rsidR="00AD60F6" w:rsidRDefault="00AD60F6" w:rsidP="008C264E">
            <w:pPr>
              <w:autoSpaceDE w:val="0"/>
              <w:autoSpaceDN w:val="0"/>
              <w:adjustRightInd w:val="0"/>
              <w:rPr>
                <w:rFonts w:cs="Calibri"/>
              </w:rPr>
            </w:pPr>
            <w:r>
              <w:rPr>
                <w:rFonts w:cs="Calibri"/>
              </w:rPr>
              <w:t xml:space="preserve">Approached SVM from a new perspective where instead of </w:t>
            </w:r>
            <w:r w:rsidR="00B56B6A">
              <w:rPr>
                <w:rFonts w:cs="Calibri"/>
              </w:rPr>
              <w:t>classification, the model was used for a regression task.</w:t>
            </w:r>
          </w:p>
        </w:tc>
      </w:tr>
    </w:tbl>
    <w:p w14:paraId="649959CA" w14:textId="77777777" w:rsidR="00C11B78" w:rsidRDefault="00C11B78" w:rsidP="00ED03D0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ED03D0" w14:paraId="2CB8EDEC" w14:textId="77777777" w:rsidTr="00CB4E91">
        <w:tc>
          <w:tcPr>
            <w:tcW w:w="8494" w:type="dxa"/>
          </w:tcPr>
          <w:p w14:paraId="38804A8E" w14:textId="21AFE0A2" w:rsidR="00ED03D0" w:rsidRDefault="006003B7" w:rsidP="008A47CB">
            <w:pPr>
              <w:pStyle w:val="Heading3"/>
            </w:pPr>
            <w:bookmarkStart w:id="25" w:name="_Toc178615353"/>
            <w:r>
              <w:t>Challenges</w:t>
            </w:r>
            <w:bookmarkEnd w:id="25"/>
          </w:p>
        </w:tc>
      </w:tr>
      <w:tr w:rsidR="00ED03D0" w14:paraId="1901FFD7" w14:textId="77777777" w:rsidTr="00CB4E91">
        <w:tc>
          <w:tcPr>
            <w:tcW w:w="8494" w:type="dxa"/>
            <w:tcBorders>
              <w:bottom w:val="single" w:sz="4" w:space="0" w:color="auto"/>
            </w:tcBorders>
          </w:tcPr>
          <w:p w14:paraId="4D8C4363" w14:textId="409F5C5C" w:rsidR="00ED03D0" w:rsidRDefault="00461F2A" w:rsidP="00421C27">
            <w:pPr>
              <w:autoSpaceDE w:val="0"/>
              <w:autoSpaceDN w:val="0"/>
              <w:adjustRightInd w:val="0"/>
              <w:rPr>
                <w:rFonts w:cs="Calibri"/>
              </w:rPr>
            </w:pPr>
            <w:r>
              <w:rPr>
                <w:rFonts w:cs="Calibri"/>
              </w:rPr>
              <w:t xml:space="preserve">Encountered difficulty </w:t>
            </w:r>
            <w:r w:rsidR="0004267D">
              <w:rPr>
                <w:rFonts w:cs="Calibri"/>
              </w:rPr>
              <w:t>tuning the hyperparameters for each configuration of neural network.</w:t>
            </w:r>
          </w:p>
        </w:tc>
      </w:tr>
      <w:tr w:rsidR="0004267D" w14:paraId="2075F17D" w14:textId="77777777" w:rsidTr="00CB4E91">
        <w:tc>
          <w:tcPr>
            <w:tcW w:w="8494" w:type="dxa"/>
            <w:tcBorders>
              <w:top w:val="single" w:sz="4" w:space="0" w:color="auto"/>
              <w:bottom w:val="single" w:sz="4" w:space="0" w:color="auto"/>
            </w:tcBorders>
          </w:tcPr>
          <w:p w14:paraId="71713E75" w14:textId="109B08B1" w:rsidR="0004267D" w:rsidRDefault="00335A82" w:rsidP="00421C27">
            <w:pPr>
              <w:autoSpaceDE w:val="0"/>
              <w:autoSpaceDN w:val="0"/>
              <w:adjustRightInd w:val="0"/>
              <w:rPr>
                <w:rFonts w:cs="Calibri"/>
              </w:rPr>
            </w:pPr>
            <w:r>
              <w:rPr>
                <w:rFonts w:cs="Calibri"/>
              </w:rPr>
              <w:t xml:space="preserve">Perhaps performing some method of cross-validation to find the optimal configuration of neural network and </w:t>
            </w:r>
            <w:r w:rsidR="008F27C1">
              <w:rPr>
                <w:rFonts w:cs="Calibri"/>
              </w:rPr>
              <w:t>SVM parameters would be more correct.</w:t>
            </w:r>
          </w:p>
        </w:tc>
      </w:tr>
      <w:tr w:rsidR="008F27C1" w14:paraId="69CA3747" w14:textId="77777777" w:rsidTr="00CB4E91">
        <w:tc>
          <w:tcPr>
            <w:tcW w:w="8494" w:type="dxa"/>
            <w:tcBorders>
              <w:top w:val="single" w:sz="4" w:space="0" w:color="auto"/>
            </w:tcBorders>
          </w:tcPr>
          <w:p w14:paraId="42845553" w14:textId="29858DAB" w:rsidR="008F27C1" w:rsidRDefault="00AD5F90" w:rsidP="00421C27">
            <w:pPr>
              <w:autoSpaceDE w:val="0"/>
              <w:autoSpaceDN w:val="0"/>
              <w:adjustRightInd w:val="0"/>
              <w:rPr>
                <w:rFonts w:cs="Calibri"/>
              </w:rPr>
            </w:pPr>
            <w:r>
              <w:rPr>
                <w:rFonts w:cs="Calibri"/>
              </w:rPr>
              <w:t>The reference material covered some level of depth that is beyond my current knowledge</w:t>
            </w:r>
            <w:r w:rsidR="00363E79">
              <w:rPr>
                <w:rFonts w:cs="Calibri"/>
              </w:rPr>
              <w:t xml:space="preserve">. Hence it was difficult to mirror the exact process that was used and to effectively justify </w:t>
            </w:r>
            <w:r w:rsidR="006F4D16">
              <w:rPr>
                <w:rFonts w:cs="Calibri"/>
              </w:rPr>
              <w:t xml:space="preserve">the chosen parameters (e.g. </w:t>
            </w:r>
            <w:r w:rsidR="002755FF">
              <w:rPr>
                <w:rFonts w:cs="Calibri"/>
              </w:rPr>
              <w:t>Sequential Minimum Optimization algorithm</w:t>
            </w:r>
            <w:r w:rsidR="006F4D16">
              <w:rPr>
                <w:rFonts w:cs="Calibri"/>
              </w:rPr>
              <w:t>).</w:t>
            </w:r>
          </w:p>
        </w:tc>
      </w:tr>
    </w:tbl>
    <w:p w14:paraId="4A7653F9" w14:textId="77777777" w:rsidR="00ED03D0" w:rsidRDefault="00ED03D0" w:rsidP="006003B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6003B7" w14:paraId="676BC0A1" w14:textId="77777777" w:rsidTr="00CB4E91">
        <w:tc>
          <w:tcPr>
            <w:tcW w:w="8494" w:type="dxa"/>
          </w:tcPr>
          <w:p w14:paraId="72A2B7A2" w14:textId="0FA2B534" w:rsidR="006003B7" w:rsidRDefault="006003B7" w:rsidP="008A47CB">
            <w:pPr>
              <w:pStyle w:val="Heading3"/>
            </w:pPr>
            <w:bookmarkStart w:id="26" w:name="_Toc178615354"/>
            <w:r>
              <w:t>Limitations</w:t>
            </w:r>
            <w:bookmarkEnd w:id="26"/>
          </w:p>
        </w:tc>
      </w:tr>
      <w:tr w:rsidR="006003B7" w14:paraId="76EC63F1" w14:textId="77777777" w:rsidTr="00CB4E91">
        <w:tc>
          <w:tcPr>
            <w:tcW w:w="8494" w:type="dxa"/>
            <w:tcBorders>
              <w:bottom w:val="single" w:sz="4" w:space="0" w:color="auto"/>
            </w:tcBorders>
          </w:tcPr>
          <w:p w14:paraId="2BC9C737" w14:textId="7B9A94C3" w:rsidR="006003B7" w:rsidRDefault="00C60F78" w:rsidP="00421C27">
            <w:pPr>
              <w:autoSpaceDE w:val="0"/>
              <w:autoSpaceDN w:val="0"/>
              <w:adjustRightInd w:val="0"/>
              <w:rPr>
                <w:rFonts w:cs="Calibri"/>
              </w:rPr>
            </w:pPr>
            <w:r>
              <w:rPr>
                <w:rFonts w:cs="Calibri"/>
              </w:rPr>
              <w:t>The experimentation in previous work was done using the R programming language.</w:t>
            </w:r>
          </w:p>
        </w:tc>
      </w:tr>
      <w:tr w:rsidR="006D0457" w14:paraId="00295B45" w14:textId="77777777" w:rsidTr="00CB4E91">
        <w:tc>
          <w:tcPr>
            <w:tcW w:w="8494" w:type="dxa"/>
            <w:tcBorders>
              <w:top w:val="single" w:sz="4" w:space="0" w:color="auto"/>
            </w:tcBorders>
          </w:tcPr>
          <w:p w14:paraId="2E975F22" w14:textId="26AABBFC" w:rsidR="006D0457" w:rsidRDefault="006D0457" w:rsidP="00421C27">
            <w:pPr>
              <w:autoSpaceDE w:val="0"/>
              <w:autoSpaceDN w:val="0"/>
              <w:adjustRightInd w:val="0"/>
              <w:rPr>
                <w:rFonts w:cs="Calibri"/>
              </w:rPr>
            </w:pPr>
            <w:r>
              <w:rPr>
                <w:rFonts w:cs="Calibri"/>
              </w:rPr>
              <w:t xml:space="preserve">Differing programming environments may have </w:t>
            </w:r>
            <w:r w:rsidR="00E811B6">
              <w:rPr>
                <w:rFonts w:cs="Calibri"/>
              </w:rPr>
              <w:t xml:space="preserve">variations in the default parameters and/or implementations of </w:t>
            </w:r>
            <w:r w:rsidR="00DB5735">
              <w:rPr>
                <w:rFonts w:cs="Calibri"/>
              </w:rPr>
              <w:t>data mining models. Thus, it was difficult to directly mirror the prior case study.</w:t>
            </w:r>
          </w:p>
        </w:tc>
      </w:tr>
    </w:tbl>
    <w:p w14:paraId="586FD950" w14:textId="77777777" w:rsidR="00AA5AC7" w:rsidRDefault="00AA5AC7" w:rsidP="00BE39B3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BE39B3" w14:paraId="51C3AE25" w14:textId="77777777" w:rsidTr="005A4EC4">
        <w:tc>
          <w:tcPr>
            <w:tcW w:w="8494" w:type="dxa"/>
          </w:tcPr>
          <w:p w14:paraId="742BDCD4" w14:textId="13B18474" w:rsidR="00BE39B3" w:rsidRDefault="00BE39B3" w:rsidP="005A4EC4">
            <w:pPr>
              <w:pStyle w:val="Heading3"/>
            </w:pPr>
            <w:bookmarkStart w:id="27" w:name="_Toc178615355"/>
            <w:r>
              <w:t>Future</w:t>
            </w:r>
            <w:bookmarkEnd w:id="27"/>
          </w:p>
        </w:tc>
      </w:tr>
      <w:tr w:rsidR="00BE39B3" w14:paraId="29D7D412" w14:textId="77777777" w:rsidTr="005A4EC4">
        <w:tc>
          <w:tcPr>
            <w:tcW w:w="8494" w:type="dxa"/>
            <w:tcBorders>
              <w:bottom w:val="single" w:sz="4" w:space="0" w:color="auto"/>
            </w:tcBorders>
          </w:tcPr>
          <w:p w14:paraId="5AFCA877" w14:textId="4FC74AAC" w:rsidR="00BE39B3" w:rsidRDefault="000F4C89" w:rsidP="005A4EC4">
            <w:pPr>
              <w:autoSpaceDE w:val="0"/>
              <w:autoSpaceDN w:val="0"/>
              <w:adjustRightInd w:val="0"/>
              <w:rPr>
                <w:rFonts w:cs="Calibri"/>
              </w:rPr>
            </w:pPr>
            <w:r>
              <w:rPr>
                <w:rFonts w:cs="Calibri"/>
              </w:rPr>
              <w:t xml:space="preserve">Apply meteorological data for different regions to </w:t>
            </w:r>
            <w:r w:rsidR="00173CC3">
              <w:rPr>
                <w:rFonts w:cs="Calibri"/>
              </w:rPr>
              <w:t xml:space="preserve">evaluate the model effectiveness </w:t>
            </w:r>
            <w:r w:rsidR="003C5355">
              <w:rPr>
                <w:rFonts w:cs="Calibri"/>
              </w:rPr>
              <w:t>in different geographies.</w:t>
            </w:r>
          </w:p>
        </w:tc>
      </w:tr>
      <w:tr w:rsidR="00BE39B3" w14:paraId="173BA7B2" w14:textId="77777777" w:rsidTr="000D7B2E">
        <w:tc>
          <w:tcPr>
            <w:tcW w:w="8494" w:type="dxa"/>
            <w:tcBorders>
              <w:top w:val="single" w:sz="4" w:space="0" w:color="auto"/>
              <w:bottom w:val="single" w:sz="4" w:space="0" w:color="auto"/>
            </w:tcBorders>
          </w:tcPr>
          <w:p w14:paraId="57EF6D29" w14:textId="09020411" w:rsidR="00BE39B3" w:rsidRDefault="004819DF" w:rsidP="005A4EC4">
            <w:pPr>
              <w:autoSpaceDE w:val="0"/>
              <w:autoSpaceDN w:val="0"/>
              <w:adjustRightInd w:val="0"/>
              <w:rPr>
                <w:rFonts w:cs="Calibri"/>
              </w:rPr>
            </w:pPr>
            <w:r>
              <w:rPr>
                <w:rFonts w:cs="Calibri"/>
              </w:rPr>
              <w:t xml:space="preserve">Vary the size of the dataset to evaluate accuracy for </w:t>
            </w:r>
            <w:r w:rsidR="000D7B2E">
              <w:rPr>
                <w:rFonts w:cs="Calibri"/>
              </w:rPr>
              <w:t>more complex data.</w:t>
            </w:r>
          </w:p>
        </w:tc>
      </w:tr>
      <w:tr w:rsidR="000D7B2E" w14:paraId="5EECC8F1" w14:textId="77777777" w:rsidTr="005A4EC4">
        <w:tc>
          <w:tcPr>
            <w:tcW w:w="8494" w:type="dxa"/>
            <w:tcBorders>
              <w:top w:val="single" w:sz="4" w:space="0" w:color="auto"/>
            </w:tcBorders>
          </w:tcPr>
          <w:p w14:paraId="3CD55363" w14:textId="20C28B91" w:rsidR="000D7B2E" w:rsidRDefault="000D7B2E" w:rsidP="005A4EC4">
            <w:pPr>
              <w:autoSpaceDE w:val="0"/>
              <w:autoSpaceDN w:val="0"/>
              <w:adjustRightInd w:val="0"/>
              <w:rPr>
                <w:rFonts w:cs="Calibri"/>
              </w:rPr>
            </w:pPr>
            <w:r>
              <w:rPr>
                <w:rFonts w:cs="Calibri"/>
              </w:rPr>
              <w:t>Implement selected models into real-ti</w:t>
            </w:r>
            <w:r w:rsidR="00DF4FF6">
              <w:rPr>
                <w:rFonts w:cs="Calibri"/>
              </w:rPr>
              <w:t>me systems and determine the accuracy of predictions while the system is in production.</w:t>
            </w:r>
          </w:p>
        </w:tc>
      </w:tr>
    </w:tbl>
    <w:p w14:paraId="190DA393" w14:textId="77777777" w:rsidR="00BE39B3" w:rsidRDefault="00BE39B3" w:rsidP="00BE39B3"/>
    <w:p w14:paraId="182BBC19" w14:textId="77777777" w:rsidR="00BE39B3" w:rsidRDefault="00BE39B3" w:rsidP="00D821D0">
      <w:pPr>
        <w:pStyle w:val="BodyText"/>
      </w:pPr>
    </w:p>
    <w:p w14:paraId="23F11441" w14:textId="5DDF83BA" w:rsidR="006003B7" w:rsidRDefault="006003B7" w:rsidP="00D821D0">
      <w:pPr>
        <w:pStyle w:val="BodyText"/>
      </w:pPr>
    </w:p>
    <w:sectPr w:rsidR="006003B7" w:rsidSect="00EA17F7">
      <w:footerReference w:type="default" r:id="rId36"/>
      <w:pgSz w:w="11906" w:h="16838" w:code="9"/>
      <w:pgMar w:top="1701" w:right="1701" w:bottom="1418" w:left="1701" w:header="567" w:footer="57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52F627" w14:textId="77777777" w:rsidR="00823354" w:rsidRDefault="00823354" w:rsidP="00185154">
      <w:r>
        <w:separator/>
      </w:r>
    </w:p>
    <w:p w14:paraId="55BA06B7" w14:textId="77777777" w:rsidR="00823354" w:rsidRDefault="00823354"/>
  </w:endnote>
  <w:endnote w:type="continuationSeparator" w:id="0">
    <w:p w14:paraId="141F4E01" w14:textId="77777777" w:rsidR="00823354" w:rsidRDefault="00823354" w:rsidP="00185154">
      <w:r>
        <w:continuationSeparator/>
      </w:r>
    </w:p>
    <w:p w14:paraId="10004280" w14:textId="77777777" w:rsidR="00823354" w:rsidRDefault="0082335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4139E3" w14:textId="58B5A8CF" w:rsidR="009312FF" w:rsidRDefault="009E6B72" w:rsidP="009E6B72">
    <w:pPr>
      <w:pStyle w:val="Footer"/>
      <w:ind w:hanging="1134"/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70016" behindDoc="0" locked="0" layoutInCell="1" allowOverlap="1" wp14:anchorId="2F23E132" wp14:editId="3C17B511">
              <wp:simplePos x="0" y="0"/>
              <wp:positionH relativeFrom="column">
                <wp:posOffset>917342</wp:posOffset>
              </wp:positionH>
              <wp:positionV relativeFrom="paragraph">
                <wp:posOffset>61484</wp:posOffset>
              </wp:positionV>
              <wp:extent cx="4829452" cy="0"/>
              <wp:effectExtent l="0" t="12700" r="22225" b="12700"/>
              <wp:wrapNone/>
              <wp:docPr id="36" name="Straight Connector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829452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D05EBF2" id="Straight Connector 36" o:spid="_x0000_s1026" style="position:absolute;z-index:25167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2.25pt,4.85pt" to="452.5pt,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" strokecolor="#0e46de [3044]" strokeweight="2.25pt"/>
          </w:pict>
        </mc:Fallback>
      </mc:AlternateContent>
    </w:r>
    <w:r>
      <w:t xml:space="preserve">University of Technology Sydney </w:t>
    </w:r>
  </w:p>
  <w:p w14:paraId="2C56976D" w14:textId="24377A13" w:rsidR="009E6B72" w:rsidRDefault="00EA17F7" w:rsidP="009E6B72">
    <w:pPr>
      <w:pStyle w:val="Footer"/>
      <w:ind w:hanging="1134"/>
    </w:pPr>
    <w:r>
      <w:t>Student Number:</w:t>
    </w:r>
    <w:r w:rsidR="001347E3">
      <w:t>25</w:t>
    </w:r>
    <w:r w:rsidR="00593ECE">
      <w:t>466929</w:t>
    </w:r>
  </w:p>
  <w:p w14:paraId="10FC01E6" w14:textId="62CDCB48" w:rsidR="009E6B72" w:rsidRDefault="00F03178" w:rsidP="00F03178">
    <w:pPr>
      <w:pStyle w:val="Footer"/>
      <w:ind w:hanging="1134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A85F5F" w14:textId="77777777" w:rsidR="00823354" w:rsidRPr="00C361AD" w:rsidRDefault="00823354" w:rsidP="00185154">
      <w:pPr>
        <w:rPr>
          <w:color w:val="0F4BEB" w:themeColor="accent1"/>
        </w:rPr>
      </w:pPr>
      <w:bookmarkStart w:id="0" w:name="_Hlk483310346"/>
      <w:bookmarkEnd w:id="0"/>
      <w:r w:rsidRPr="00C361AD">
        <w:rPr>
          <w:color w:val="0F4BEB" w:themeColor="accent1"/>
        </w:rPr>
        <w:separator/>
      </w:r>
    </w:p>
    <w:p w14:paraId="4E5FAB1C" w14:textId="77777777" w:rsidR="00823354" w:rsidRPr="00C361AD" w:rsidRDefault="00823354">
      <w:pPr>
        <w:rPr>
          <w:sz w:val="4"/>
          <w:szCs w:val="4"/>
        </w:rPr>
      </w:pPr>
    </w:p>
  </w:footnote>
  <w:footnote w:type="continuationSeparator" w:id="0">
    <w:p w14:paraId="36716EA0" w14:textId="77777777" w:rsidR="00823354" w:rsidRDefault="00823354" w:rsidP="00185154">
      <w:r>
        <w:continuationSeparator/>
      </w:r>
    </w:p>
    <w:p w14:paraId="38ADCA6A" w14:textId="77777777" w:rsidR="00823354" w:rsidRDefault="0082335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B28C5"/>
    <w:multiLevelType w:val="multilevel"/>
    <w:tmpl w:val="4BE8981A"/>
    <w:styleLink w:val="ListParagraph"/>
    <w:lvl w:ilvl="0">
      <w:start w:val="1"/>
      <w:numFmt w:val="none"/>
      <w:pStyle w:val="ListParagraph0"/>
      <w:suff w:val="nothing"/>
      <w:lvlText w:val=""/>
      <w:lvlJc w:val="left"/>
      <w:pPr>
        <w:ind w:left="425" w:firstLine="0"/>
      </w:pPr>
      <w:rPr>
        <w:rFonts w:asciiTheme="minorHAnsi" w:hAnsiTheme="minorHAnsi" w:hint="default"/>
        <w:color w:val="auto"/>
      </w:rPr>
    </w:lvl>
    <w:lvl w:ilvl="1">
      <w:start w:val="1"/>
      <w:numFmt w:val="none"/>
      <w:pStyle w:val="ListParagraph2"/>
      <w:suff w:val="nothing"/>
      <w:lvlText w:val=""/>
      <w:lvlJc w:val="left"/>
      <w:pPr>
        <w:ind w:left="850" w:firstLine="0"/>
      </w:pPr>
      <w:rPr>
        <w:rFonts w:asciiTheme="minorHAnsi" w:hAnsiTheme="minorHAnsi" w:hint="default"/>
        <w:color w:val="auto"/>
      </w:rPr>
    </w:lvl>
    <w:lvl w:ilvl="2">
      <w:start w:val="1"/>
      <w:numFmt w:val="none"/>
      <w:pStyle w:val="ListParagraph3"/>
      <w:suff w:val="nothing"/>
      <w:lvlText w:val=""/>
      <w:lvlJc w:val="left"/>
      <w:pPr>
        <w:ind w:left="1275" w:firstLine="0"/>
      </w:pPr>
      <w:rPr>
        <w:rFonts w:asciiTheme="minorHAnsi" w:hAnsiTheme="minorHAnsi" w:hint="default"/>
        <w:color w:val="auto"/>
      </w:rPr>
    </w:lvl>
    <w:lvl w:ilvl="3">
      <w:start w:val="1"/>
      <w:numFmt w:val="none"/>
      <w:pStyle w:val="ListParagraph4"/>
      <w:suff w:val="nothing"/>
      <w:lvlText w:val=""/>
      <w:lvlJc w:val="left"/>
      <w:pPr>
        <w:ind w:left="1700" w:firstLine="0"/>
      </w:pPr>
      <w:rPr>
        <w:rFonts w:asciiTheme="minorHAnsi" w:hAnsiTheme="minorHAnsi" w:hint="default"/>
        <w:color w:val="auto"/>
      </w:rPr>
    </w:lvl>
    <w:lvl w:ilvl="4">
      <w:start w:val="1"/>
      <w:numFmt w:val="none"/>
      <w:pStyle w:val="ListParagraph5"/>
      <w:suff w:val="nothing"/>
      <w:lvlText w:val=""/>
      <w:lvlJc w:val="left"/>
      <w:pPr>
        <w:ind w:left="2125" w:firstLine="0"/>
      </w:pPr>
      <w:rPr>
        <w:rFonts w:asciiTheme="minorHAnsi" w:hAnsiTheme="minorHAnsi" w:hint="default"/>
        <w:color w:val="auto"/>
      </w:rPr>
    </w:lvl>
    <w:lvl w:ilvl="5">
      <w:start w:val="1"/>
      <w:numFmt w:val="none"/>
      <w:pStyle w:val="ListParagraph6"/>
      <w:suff w:val="nothing"/>
      <w:lvlText w:val=""/>
      <w:lvlJc w:val="left"/>
      <w:pPr>
        <w:ind w:left="2550" w:firstLine="0"/>
      </w:pPr>
      <w:rPr>
        <w:rFonts w:asciiTheme="minorHAnsi" w:hAnsiTheme="minorHAnsi" w:hint="default"/>
        <w:color w:val="auto"/>
      </w:rPr>
    </w:lvl>
    <w:lvl w:ilvl="6">
      <w:start w:val="1"/>
      <w:numFmt w:val="none"/>
      <w:suff w:val="nothing"/>
      <w:lvlText w:val=""/>
      <w:lvlJc w:val="left"/>
      <w:pPr>
        <w:ind w:left="2975" w:firstLine="0"/>
      </w:pPr>
      <w:rPr>
        <w:rFonts w:hint="default"/>
        <w:color w:val="000000"/>
      </w:rPr>
    </w:lvl>
    <w:lvl w:ilvl="7">
      <w:start w:val="1"/>
      <w:numFmt w:val="none"/>
      <w:suff w:val="nothing"/>
      <w:lvlText w:val=""/>
      <w:lvlJc w:val="left"/>
      <w:pPr>
        <w:ind w:left="3400" w:firstLine="0"/>
      </w:pPr>
      <w:rPr>
        <w:rFonts w:hint="default"/>
      </w:rPr>
    </w:lvl>
    <w:lvl w:ilvl="8">
      <w:numFmt w:val="none"/>
      <w:lvlText w:val=""/>
      <w:lvlJc w:val="left"/>
      <w:pPr>
        <w:tabs>
          <w:tab w:val="num" w:pos="3825"/>
        </w:tabs>
        <w:ind w:left="3825" w:firstLine="0"/>
      </w:pPr>
      <w:rPr>
        <w:rFonts w:hint="default"/>
      </w:rPr>
    </w:lvl>
  </w:abstractNum>
  <w:abstractNum w:abstractNumId="1" w15:restartNumberingAfterBreak="0">
    <w:nsid w:val="07284AE9"/>
    <w:multiLevelType w:val="multilevel"/>
    <w:tmpl w:val="0B96E482"/>
    <w:styleLink w:val="ListAlpha"/>
    <w:lvl w:ilvl="0">
      <w:start w:val="1"/>
      <w:numFmt w:val="lowerLetter"/>
      <w:pStyle w:val="ListAlpha0"/>
      <w:lvlText w:val="%1."/>
      <w:lvlJc w:val="left"/>
      <w:pPr>
        <w:tabs>
          <w:tab w:val="num" w:pos="425"/>
        </w:tabs>
        <w:ind w:left="425" w:hanging="425"/>
      </w:pPr>
      <w:rPr>
        <w:rFonts w:asciiTheme="minorHAnsi" w:hAnsiTheme="minorHAnsi" w:hint="default"/>
        <w:color w:val="auto"/>
        <w:sz w:val="18"/>
      </w:rPr>
    </w:lvl>
    <w:lvl w:ilvl="1">
      <w:start w:val="1"/>
      <w:numFmt w:val="lowerRoman"/>
      <w:pStyle w:val="ListAlpha2"/>
      <w:lvlText w:val="%2."/>
      <w:lvlJc w:val="left"/>
      <w:pPr>
        <w:tabs>
          <w:tab w:val="num" w:pos="850"/>
        </w:tabs>
        <w:ind w:left="850" w:hanging="425"/>
      </w:pPr>
      <w:rPr>
        <w:rFonts w:asciiTheme="minorHAnsi" w:hAnsiTheme="minorHAnsi" w:hint="default"/>
        <w:color w:val="auto"/>
        <w:sz w:val="18"/>
      </w:rPr>
    </w:lvl>
    <w:lvl w:ilvl="2">
      <w:start w:val="1"/>
      <w:numFmt w:val="decimal"/>
      <w:pStyle w:val="ListAlpha3"/>
      <w:lvlText w:val="%3."/>
      <w:lvlJc w:val="left"/>
      <w:pPr>
        <w:tabs>
          <w:tab w:val="num" w:pos="1275"/>
        </w:tabs>
        <w:ind w:left="1275" w:hanging="425"/>
      </w:pPr>
      <w:rPr>
        <w:rFonts w:asciiTheme="minorHAnsi" w:hAnsiTheme="minorHAnsi" w:hint="default"/>
        <w:color w:val="auto"/>
        <w:sz w:val="18"/>
      </w:rPr>
    </w:lvl>
    <w:lvl w:ilvl="3">
      <w:start w:val="1"/>
      <w:numFmt w:val="upperLetter"/>
      <w:pStyle w:val="ListAlpha4"/>
      <w:lvlText w:val="%4."/>
      <w:lvlJc w:val="left"/>
      <w:pPr>
        <w:tabs>
          <w:tab w:val="num" w:pos="1700"/>
        </w:tabs>
        <w:ind w:left="1700" w:hanging="425"/>
      </w:pPr>
      <w:rPr>
        <w:rFonts w:asciiTheme="minorHAnsi" w:hAnsiTheme="minorHAnsi" w:hint="default"/>
        <w:color w:val="auto"/>
        <w:sz w:val="18"/>
      </w:rPr>
    </w:lvl>
    <w:lvl w:ilvl="4">
      <w:start w:val="1"/>
      <w:numFmt w:val="upperRoman"/>
      <w:pStyle w:val="ListAlpha5"/>
      <w:lvlText w:val="%5."/>
      <w:lvlJc w:val="left"/>
      <w:pPr>
        <w:tabs>
          <w:tab w:val="num" w:pos="2125"/>
        </w:tabs>
        <w:ind w:left="2125" w:hanging="425"/>
      </w:pPr>
      <w:rPr>
        <w:rFonts w:asciiTheme="minorHAnsi" w:hAnsiTheme="minorHAnsi" w:hint="default"/>
        <w:color w:val="auto"/>
        <w:sz w:val="18"/>
      </w:rPr>
    </w:lvl>
    <w:lvl w:ilvl="5">
      <w:start w:val="1"/>
      <w:numFmt w:val="decimal"/>
      <w:pStyle w:val="ListAlpha6"/>
      <w:lvlText w:val="%6."/>
      <w:lvlJc w:val="left"/>
      <w:pPr>
        <w:tabs>
          <w:tab w:val="num" w:pos="2550"/>
        </w:tabs>
        <w:ind w:left="2550" w:hanging="425"/>
      </w:pPr>
      <w:rPr>
        <w:rFonts w:asciiTheme="minorHAnsi" w:hAnsiTheme="minorHAnsi" w:hint="default"/>
        <w:color w:val="auto"/>
        <w:sz w:val="18"/>
      </w:rPr>
    </w:lvl>
    <w:lvl w:ilvl="6">
      <w:start w:val="1"/>
      <w:numFmt w:val="none"/>
      <w:lvlText w:val=""/>
      <w:lvlJc w:val="left"/>
      <w:pPr>
        <w:tabs>
          <w:tab w:val="num" w:pos="2975"/>
        </w:tabs>
        <w:ind w:left="2975" w:hanging="425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3400"/>
        </w:tabs>
        <w:ind w:left="3400" w:hanging="425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3825"/>
        </w:tabs>
        <w:ind w:left="3825" w:hanging="425"/>
      </w:pPr>
      <w:rPr>
        <w:rFonts w:hint="default"/>
      </w:rPr>
    </w:lvl>
  </w:abstractNum>
  <w:abstractNum w:abstractNumId="2" w15:restartNumberingAfterBreak="0">
    <w:nsid w:val="0C972FAA"/>
    <w:multiLevelType w:val="multilevel"/>
    <w:tmpl w:val="736ECFBA"/>
    <w:numStyleLink w:val="ListTableNumber"/>
  </w:abstractNum>
  <w:abstractNum w:abstractNumId="3" w15:restartNumberingAfterBreak="0">
    <w:nsid w:val="0CCD4DAA"/>
    <w:multiLevelType w:val="multilevel"/>
    <w:tmpl w:val="F78A1DCA"/>
    <w:styleLink w:val="ListTableBullet"/>
    <w:lvl w:ilvl="0">
      <w:start w:val="1"/>
      <w:numFmt w:val="bullet"/>
      <w:pStyle w:val="TableBullet"/>
      <w:lvlText w:val=""/>
      <w:lvlJc w:val="left"/>
      <w:pPr>
        <w:tabs>
          <w:tab w:val="num" w:pos="397"/>
        </w:tabs>
        <w:ind w:left="397" w:hanging="284"/>
      </w:pPr>
      <w:rPr>
        <w:rFonts w:ascii="Symbol" w:hAnsi="Symbol" w:hint="default"/>
        <w:color w:val="auto"/>
        <w:sz w:val="18"/>
      </w:rPr>
    </w:lvl>
    <w:lvl w:ilvl="1">
      <w:start w:val="1"/>
      <w:numFmt w:val="bullet"/>
      <w:pStyle w:val="TableBullet2"/>
      <w:lvlText w:val="–"/>
      <w:lvlJc w:val="left"/>
      <w:pPr>
        <w:tabs>
          <w:tab w:val="num" w:pos="680"/>
        </w:tabs>
        <w:ind w:left="680" w:hanging="283"/>
      </w:pPr>
      <w:rPr>
        <w:rFonts w:ascii="Arial" w:hAnsi="Arial" w:hint="default"/>
        <w:color w:val="auto"/>
        <w:sz w:val="18"/>
      </w:rPr>
    </w:lvl>
    <w:lvl w:ilvl="2">
      <w:start w:val="1"/>
      <w:numFmt w:val="none"/>
      <w:lvlText w:val=""/>
      <w:lvlJc w:val="left"/>
      <w:pPr>
        <w:tabs>
          <w:tab w:val="num" w:pos="-31680"/>
        </w:tabs>
        <w:ind w:left="-32767" w:firstLine="0"/>
      </w:pPr>
      <w:rPr>
        <w:rFonts w:hint="default"/>
        <w:color w:val="000000"/>
      </w:rPr>
    </w:lvl>
    <w:lvl w:ilvl="3">
      <w:start w:val="1"/>
      <w:numFmt w:val="none"/>
      <w:lvlText w:val="%4"/>
      <w:lvlJc w:val="left"/>
      <w:pPr>
        <w:tabs>
          <w:tab w:val="num" w:pos="-31680"/>
        </w:tabs>
        <w:ind w:left="-32767" w:firstLine="0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-31680"/>
        </w:tabs>
        <w:ind w:left="-32767" w:firstLine="0"/>
      </w:pPr>
      <w:rPr>
        <w:rFonts w:hint="default"/>
        <w:color w:val="000000"/>
      </w:rPr>
    </w:lvl>
    <w:lvl w:ilvl="5">
      <w:start w:val="1"/>
      <w:numFmt w:val="none"/>
      <w:lvlText w:val=""/>
      <w:lvlJc w:val="left"/>
      <w:pPr>
        <w:tabs>
          <w:tab w:val="num" w:pos="-31680"/>
        </w:tabs>
        <w:ind w:left="-32767" w:firstLine="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-31680"/>
        </w:tabs>
        <w:ind w:left="-32767" w:firstLine="0"/>
      </w:pPr>
      <w:rPr>
        <w:rFonts w:hint="default"/>
        <w:color w:val="000000"/>
      </w:rPr>
    </w:lvl>
    <w:lvl w:ilvl="7">
      <w:start w:val="1"/>
      <w:numFmt w:val="none"/>
      <w:lvlText w:val="%8"/>
      <w:lvlJc w:val="left"/>
      <w:pPr>
        <w:tabs>
          <w:tab w:val="num" w:pos="-31680"/>
        </w:tabs>
        <w:ind w:left="-32767" w:firstLine="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-31680"/>
        </w:tabs>
        <w:ind w:left="-32767" w:firstLine="0"/>
      </w:pPr>
      <w:rPr>
        <w:rFonts w:hint="default"/>
        <w:color w:val="000000"/>
      </w:rPr>
    </w:lvl>
  </w:abstractNum>
  <w:abstractNum w:abstractNumId="4" w15:restartNumberingAfterBreak="0">
    <w:nsid w:val="0FB97078"/>
    <w:multiLevelType w:val="multilevel"/>
    <w:tmpl w:val="8D5C9A34"/>
    <w:styleLink w:val="ListChapter"/>
    <w:lvl w:ilvl="0">
      <w:start w:val="1"/>
      <w:numFmt w:val="cardinalText"/>
      <w:suff w:val="nothing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0" w:hanging="3276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24741D40"/>
    <w:multiLevelType w:val="multilevel"/>
    <w:tmpl w:val="BE1CBCF8"/>
    <w:styleLink w:val="ListNumber"/>
    <w:lvl w:ilvl="0">
      <w:start w:val="1"/>
      <w:numFmt w:val="decimal"/>
      <w:pStyle w:val="ListNumber0"/>
      <w:lvlText w:val="%1."/>
      <w:lvlJc w:val="left"/>
      <w:pPr>
        <w:tabs>
          <w:tab w:val="num" w:pos="425"/>
        </w:tabs>
        <w:ind w:left="425" w:hanging="425"/>
      </w:pPr>
      <w:rPr>
        <w:rFonts w:asciiTheme="minorHAnsi" w:hAnsiTheme="minorHAnsi" w:hint="default"/>
        <w:b w:val="0"/>
        <w:i w:val="0"/>
        <w:caps w:val="0"/>
        <w:strike w:val="0"/>
        <w:dstrike w:val="0"/>
        <w:vanish w:val="0"/>
        <w:color w:val="auto"/>
        <w:sz w:val="1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pStyle w:val="ListNumber2"/>
      <w:lvlText w:val="%2."/>
      <w:lvlJc w:val="left"/>
      <w:pPr>
        <w:tabs>
          <w:tab w:val="num" w:pos="850"/>
        </w:tabs>
        <w:ind w:left="850" w:hanging="425"/>
      </w:pPr>
      <w:rPr>
        <w:rFonts w:asciiTheme="minorHAnsi" w:hAnsiTheme="minorHAnsi" w:hint="default"/>
        <w:b w:val="0"/>
        <w:i w:val="0"/>
        <w:color w:val="auto"/>
        <w:sz w:val="18"/>
      </w:rPr>
    </w:lvl>
    <w:lvl w:ilvl="2">
      <w:start w:val="1"/>
      <w:numFmt w:val="lowerRoman"/>
      <w:pStyle w:val="ListNumber3"/>
      <w:lvlText w:val="%3."/>
      <w:lvlJc w:val="left"/>
      <w:pPr>
        <w:tabs>
          <w:tab w:val="num" w:pos="1275"/>
        </w:tabs>
        <w:ind w:left="1275" w:hanging="425"/>
      </w:pPr>
      <w:rPr>
        <w:rFonts w:asciiTheme="minorHAnsi" w:hAnsiTheme="minorHAnsi" w:hint="default"/>
        <w:b w:val="0"/>
        <w:i w:val="0"/>
        <w:color w:val="auto"/>
        <w:sz w:val="18"/>
      </w:rPr>
    </w:lvl>
    <w:lvl w:ilvl="3">
      <w:start w:val="1"/>
      <w:numFmt w:val="upperLetter"/>
      <w:pStyle w:val="ListNumber4"/>
      <w:lvlText w:val="%4."/>
      <w:lvlJc w:val="left"/>
      <w:pPr>
        <w:tabs>
          <w:tab w:val="num" w:pos="1700"/>
        </w:tabs>
        <w:ind w:left="1700" w:hanging="425"/>
      </w:pPr>
      <w:rPr>
        <w:rFonts w:asciiTheme="minorHAnsi" w:hAnsiTheme="minorHAnsi" w:hint="default"/>
        <w:b w:val="0"/>
        <w:i w:val="0"/>
        <w:color w:val="auto"/>
        <w:sz w:val="18"/>
      </w:rPr>
    </w:lvl>
    <w:lvl w:ilvl="4">
      <w:start w:val="1"/>
      <w:numFmt w:val="upperRoman"/>
      <w:pStyle w:val="ListNumber5"/>
      <w:lvlText w:val="%5."/>
      <w:lvlJc w:val="left"/>
      <w:pPr>
        <w:tabs>
          <w:tab w:val="num" w:pos="2125"/>
        </w:tabs>
        <w:ind w:left="2125" w:hanging="425"/>
      </w:pPr>
      <w:rPr>
        <w:rFonts w:asciiTheme="minorHAnsi" w:hAnsiTheme="minorHAnsi" w:hint="default"/>
        <w:b w:val="0"/>
        <w:i w:val="0"/>
        <w:color w:val="auto"/>
        <w:sz w:val="18"/>
      </w:rPr>
    </w:lvl>
    <w:lvl w:ilvl="5">
      <w:start w:val="1"/>
      <w:numFmt w:val="decimal"/>
      <w:pStyle w:val="ListNumber6"/>
      <w:lvlText w:val="%6."/>
      <w:lvlJc w:val="left"/>
      <w:pPr>
        <w:tabs>
          <w:tab w:val="num" w:pos="2550"/>
        </w:tabs>
        <w:ind w:left="2550" w:hanging="425"/>
      </w:pPr>
      <w:rPr>
        <w:rFonts w:asciiTheme="minorHAnsi" w:hAnsiTheme="minorHAnsi" w:hint="default"/>
        <w:b w:val="0"/>
        <w:i w:val="0"/>
        <w:color w:val="auto"/>
        <w:sz w:val="18"/>
      </w:rPr>
    </w:lvl>
    <w:lvl w:ilvl="6">
      <w:start w:val="1"/>
      <w:numFmt w:val="none"/>
      <w:suff w:val="nothing"/>
      <w:lvlText w:val="%7"/>
      <w:lvlJc w:val="left"/>
      <w:pPr>
        <w:ind w:left="2975" w:hanging="425"/>
      </w:pPr>
      <w:rPr>
        <w:rFonts w:hint="default"/>
        <w:color w:val="E1001A"/>
      </w:rPr>
    </w:lvl>
    <w:lvl w:ilvl="7">
      <w:start w:val="1"/>
      <w:numFmt w:val="none"/>
      <w:suff w:val="nothing"/>
      <w:lvlText w:val="%8"/>
      <w:lvlJc w:val="left"/>
      <w:pPr>
        <w:ind w:left="3400" w:hanging="425"/>
      </w:pPr>
      <w:rPr>
        <w:rFonts w:hint="default"/>
        <w:color w:val="E1001A"/>
        <w:sz w:val="20"/>
      </w:rPr>
    </w:lvl>
    <w:lvl w:ilvl="8">
      <w:start w:val="1"/>
      <w:numFmt w:val="none"/>
      <w:suff w:val="nothing"/>
      <w:lvlText w:val="%9"/>
      <w:lvlJc w:val="left"/>
      <w:pPr>
        <w:ind w:left="3825" w:hanging="425"/>
      </w:pPr>
      <w:rPr>
        <w:rFonts w:hint="default"/>
        <w:color w:val="E1001A"/>
      </w:rPr>
    </w:lvl>
  </w:abstractNum>
  <w:abstractNum w:abstractNumId="6" w15:restartNumberingAfterBreak="0">
    <w:nsid w:val="353912ED"/>
    <w:multiLevelType w:val="multilevel"/>
    <w:tmpl w:val="ADF89CCA"/>
    <w:styleLink w:val="ListBullet"/>
    <w:lvl w:ilvl="0">
      <w:start w:val="1"/>
      <w:numFmt w:val="bullet"/>
      <w:pStyle w:val="ListBullet0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b w:val="0"/>
        <w:i w:val="0"/>
        <w:color w:val="auto"/>
        <w:sz w:val="18"/>
        <w:szCs w:val="20"/>
      </w:rPr>
    </w:lvl>
    <w:lvl w:ilvl="1">
      <w:start w:val="1"/>
      <w:numFmt w:val="bullet"/>
      <w:pStyle w:val="ListBullet2"/>
      <w:lvlText w:val="–"/>
      <w:lvlJc w:val="left"/>
      <w:pPr>
        <w:tabs>
          <w:tab w:val="num" w:pos="850"/>
        </w:tabs>
        <w:ind w:left="850" w:hanging="425"/>
      </w:pPr>
      <w:rPr>
        <w:rFonts w:asciiTheme="minorHAnsi" w:hAnsiTheme="minorHAnsi" w:hint="default"/>
        <w:caps w:val="0"/>
        <w:strike w:val="0"/>
        <w:dstrike w:val="0"/>
        <w:vanish w:val="0"/>
        <w:color w:val="auto"/>
        <w:sz w:val="18"/>
        <w:u w:val="none"/>
        <w:vertAlign w:val="baseline"/>
      </w:rPr>
    </w:lvl>
    <w:lvl w:ilvl="2">
      <w:start w:val="1"/>
      <w:numFmt w:val="bullet"/>
      <w:pStyle w:val="ListBullet3"/>
      <w:lvlText w:val=""/>
      <w:lvlJc w:val="left"/>
      <w:pPr>
        <w:tabs>
          <w:tab w:val="num" w:pos="1275"/>
        </w:tabs>
        <w:ind w:left="1275" w:hanging="425"/>
      </w:pPr>
      <w:rPr>
        <w:rFonts w:ascii="Symbol" w:hAnsi="Symbol" w:hint="default"/>
        <w:color w:val="auto"/>
        <w:sz w:val="18"/>
      </w:rPr>
    </w:lvl>
    <w:lvl w:ilvl="3">
      <w:start w:val="1"/>
      <w:numFmt w:val="bullet"/>
      <w:pStyle w:val="ListBullet4"/>
      <w:lvlText w:val="–"/>
      <w:lvlJc w:val="left"/>
      <w:pPr>
        <w:tabs>
          <w:tab w:val="num" w:pos="1700"/>
        </w:tabs>
        <w:ind w:left="1700" w:hanging="425"/>
      </w:pPr>
      <w:rPr>
        <w:rFonts w:asciiTheme="minorHAnsi" w:hAnsiTheme="minorHAnsi" w:hint="default"/>
        <w:caps w:val="0"/>
        <w:strike w:val="0"/>
        <w:dstrike w:val="0"/>
        <w:vanish w:val="0"/>
        <w:color w:val="auto"/>
        <w:sz w:val="18"/>
        <w:u w:val="none"/>
        <w:vertAlign w:val="baseline"/>
      </w:rPr>
    </w:lvl>
    <w:lvl w:ilvl="4">
      <w:start w:val="1"/>
      <w:numFmt w:val="bullet"/>
      <w:pStyle w:val="ListBullet5"/>
      <w:lvlText w:val=""/>
      <w:lvlJc w:val="left"/>
      <w:pPr>
        <w:tabs>
          <w:tab w:val="num" w:pos="2125"/>
        </w:tabs>
        <w:ind w:left="2125" w:hanging="425"/>
      </w:pPr>
      <w:rPr>
        <w:rFonts w:ascii="Symbol" w:hAnsi="Symbol" w:hint="default"/>
        <w:color w:val="auto"/>
        <w:sz w:val="18"/>
      </w:rPr>
    </w:lvl>
    <w:lvl w:ilvl="5">
      <w:start w:val="1"/>
      <w:numFmt w:val="bullet"/>
      <w:pStyle w:val="ListBullet6"/>
      <w:lvlText w:val="–"/>
      <w:lvlJc w:val="left"/>
      <w:pPr>
        <w:tabs>
          <w:tab w:val="num" w:pos="2550"/>
        </w:tabs>
        <w:ind w:left="2550" w:hanging="425"/>
      </w:pPr>
      <w:rPr>
        <w:rFonts w:asciiTheme="minorHAnsi" w:hAnsiTheme="minorHAnsi" w:cs="Times New Roman" w:hint="default"/>
        <w:caps w:val="0"/>
        <w:strike w:val="0"/>
        <w:dstrike w:val="0"/>
        <w:vanish w:val="0"/>
        <w:color w:val="auto"/>
        <w:sz w:val="18"/>
        <w:u w:val="none"/>
        <w:vertAlign w:val="baseline"/>
      </w:rPr>
    </w:lvl>
    <w:lvl w:ilvl="6">
      <w:start w:val="1"/>
      <w:numFmt w:val="none"/>
      <w:suff w:val="nothing"/>
      <w:lvlText w:val=""/>
      <w:lvlJc w:val="left"/>
      <w:pPr>
        <w:ind w:left="2975" w:hanging="425"/>
      </w:pPr>
      <w:rPr>
        <w:rFonts w:hint="default"/>
        <w:color w:val="auto"/>
        <w:sz w:val="20"/>
      </w:rPr>
    </w:lvl>
    <w:lvl w:ilvl="7">
      <w:start w:val="1"/>
      <w:numFmt w:val="none"/>
      <w:suff w:val="nothing"/>
      <w:lvlText w:val="%8"/>
      <w:lvlJc w:val="left"/>
      <w:pPr>
        <w:ind w:left="3400" w:hanging="425"/>
      </w:pPr>
      <w:rPr>
        <w:rFonts w:hint="default"/>
        <w:color w:val="000000"/>
        <w:sz w:val="20"/>
      </w:rPr>
    </w:lvl>
    <w:lvl w:ilvl="8">
      <w:start w:val="1"/>
      <w:numFmt w:val="none"/>
      <w:suff w:val="nothing"/>
      <w:lvlText w:val=""/>
      <w:lvlJc w:val="left"/>
      <w:pPr>
        <w:ind w:left="3825" w:hanging="425"/>
      </w:pPr>
      <w:rPr>
        <w:rFonts w:hint="default"/>
      </w:rPr>
    </w:lvl>
  </w:abstractNum>
  <w:abstractNum w:abstractNumId="7" w15:restartNumberingAfterBreak="0">
    <w:nsid w:val="40071FAE"/>
    <w:multiLevelType w:val="multilevel"/>
    <w:tmpl w:val="9D625AA6"/>
    <w:styleLink w:val="ListNumberedHeadings"/>
    <w:lvl w:ilvl="0">
      <w:start w:val="1"/>
      <w:numFmt w:val="decimal"/>
      <w:pStyle w:val="NbrHeading1"/>
      <w:lvlText w:val="%1"/>
      <w:lvlJc w:val="left"/>
      <w:pPr>
        <w:tabs>
          <w:tab w:val="num" w:pos="1134"/>
        </w:tabs>
        <w:ind w:left="1134" w:hanging="1134"/>
      </w:pPr>
      <w:rPr>
        <w:rFonts w:asciiTheme="majorHAnsi" w:hAnsiTheme="majorHAnsi" w:hint="default"/>
        <w:color w:val="0F4BEB" w:themeColor="accent1"/>
      </w:rPr>
    </w:lvl>
    <w:lvl w:ilvl="1">
      <w:start w:val="1"/>
      <w:numFmt w:val="decimal"/>
      <w:pStyle w:val="NbrHeading2"/>
      <w:lvlText w:val="%1.%2"/>
      <w:lvlJc w:val="left"/>
      <w:pPr>
        <w:tabs>
          <w:tab w:val="num" w:pos="1134"/>
        </w:tabs>
        <w:ind w:left="1134" w:hanging="1134"/>
      </w:pPr>
      <w:rPr>
        <w:rFonts w:asciiTheme="majorHAnsi" w:hAnsiTheme="majorHAnsi" w:hint="default"/>
        <w:color w:val="0F4BEB" w:themeColor="accent1"/>
      </w:rPr>
    </w:lvl>
    <w:lvl w:ilvl="2">
      <w:start w:val="1"/>
      <w:numFmt w:val="decimal"/>
      <w:pStyle w:val="NbrHeading3"/>
      <w:lvlText w:val="%1.%2.%3"/>
      <w:lvlJc w:val="left"/>
      <w:pPr>
        <w:tabs>
          <w:tab w:val="num" w:pos="1134"/>
        </w:tabs>
        <w:ind w:left="1134" w:hanging="1134"/>
      </w:pPr>
      <w:rPr>
        <w:rFonts w:asciiTheme="majorHAnsi" w:hAnsiTheme="majorHAnsi" w:hint="default"/>
        <w:color w:val="auto"/>
      </w:rPr>
    </w:lvl>
    <w:lvl w:ilvl="3">
      <w:start w:val="1"/>
      <w:numFmt w:val="decimal"/>
      <w:pStyle w:val="NbrHeading4"/>
      <w:lvlText w:val="%1.%2.%3.%4"/>
      <w:lvlJc w:val="left"/>
      <w:pPr>
        <w:tabs>
          <w:tab w:val="num" w:pos="1134"/>
        </w:tabs>
        <w:ind w:left="1134" w:hanging="1134"/>
      </w:pPr>
      <w:rPr>
        <w:rFonts w:asciiTheme="majorHAnsi" w:hAnsiTheme="majorHAnsi" w:hint="default"/>
        <w:color w:val="auto"/>
        <w:sz w:val="18"/>
      </w:rPr>
    </w:lvl>
    <w:lvl w:ilvl="4">
      <w:start w:val="1"/>
      <w:numFmt w:val="decimal"/>
      <w:pStyle w:val="NbrHeading5"/>
      <w:lvlText w:val="%1.%2.%3.%4.%5"/>
      <w:lvlJc w:val="left"/>
      <w:pPr>
        <w:tabs>
          <w:tab w:val="num" w:pos="1134"/>
        </w:tabs>
        <w:ind w:left="1134" w:hanging="1134"/>
      </w:pPr>
      <w:rPr>
        <w:rFonts w:asciiTheme="majorHAnsi" w:hAnsiTheme="majorHAnsi" w:hint="default"/>
        <w:color w:val="auto"/>
        <w:sz w:val="20"/>
      </w:rPr>
    </w:lvl>
    <w:lvl w:ilvl="5">
      <w:start w:val="1"/>
      <w:numFmt w:val="none"/>
      <w:lvlText w:val=""/>
      <w:lvlJc w:val="left"/>
      <w:pPr>
        <w:ind w:left="-32767" w:firstLine="0"/>
      </w:pPr>
      <w:rPr>
        <w:rFonts w:hint="default"/>
      </w:rPr>
    </w:lvl>
    <w:lvl w:ilvl="6">
      <w:start w:val="1"/>
      <w:numFmt w:val="none"/>
      <w:lvlRestart w:val="1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space"/>
      <w:lvlText w:val="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474012AC"/>
    <w:multiLevelType w:val="multilevel"/>
    <w:tmpl w:val="ADF89CCA"/>
    <w:numStyleLink w:val="ListBullet"/>
  </w:abstractNum>
  <w:abstractNum w:abstractNumId="9" w15:restartNumberingAfterBreak="0">
    <w:nsid w:val="483E2B4C"/>
    <w:multiLevelType w:val="multilevel"/>
    <w:tmpl w:val="F78A1DCA"/>
    <w:numStyleLink w:val="ListTableBullet"/>
  </w:abstractNum>
  <w:abstractNum w:abstractNumId="10" w15:restartNumberingAfterBreak="0">
    <w:nsid w:val="5CE2059C"/>
    <w:multiLevelType w:val="multilevel"/>
    <w:tmpl w:val="4BE8981A"/>
    <w:numStyleLink w:val="ListParagraph"/>
  </w:abstractNum>
  <w:abstractNum w:abstractNumId="11" w15:restartNumberingAfterBreak="0">
    <w:nsid w:val="626E5373"/>
    <w:multiLevelType w:val="multilevel"/>
    <w:tmpl w:val="736ECFBA"/>
    <w:styleLink w:val="ListTableNumber"/>
    <w:lvl w:ilvl="0">
      <w:start w:val="1"/>
      <w:numFmt w:val="decimal"/>
      <w:pStyle w:val="TableNumber"/>
      <w:lvlText w:val="%1."/>
      <w:lvlJc w:val="left"/>
      <w:pPr>
        <w:tabs>
          <w:tab w:val="num" w:pos="397"/>
        </w:tabs>
        <w:ind w:left="397" w:hanging="284"/>
      </w:pPr>
      <w:rPr>
        <w:rFonts w:asciiTheme="minorHAnsi" w:hAnsiTheme="minorHAnsi" w:hint="default"/>
        <w:b w:val="0"/>
        <w:i w:val="0"/>
        <w:color w:val="auto"/>
        <w:sz w:val="18"/>
        <w:szCs w:val="21"/>
      </w:rPr>
    </w:lvl>
    <w:lvl w:ilvl="1">
      <w:start w:val="1"/>
      <w:numFmt w:val="lowerLetter"/>
      <w:pStyle w:val="TableNumber2"/>
      <w:lvlText w:val="%2."/>
      <w:lvlJc w:val="left"/>
      <w:pPr>
        <w:tabs>
          <w:tab w:val="num" w:pos="680"/>
        </w:tabs>
        <w:ind w:left="680" w:hanging="283"/>
      </w:pPr>
      <w:rPr>
        <w:rFonts w:asciiTheme="minorHAnsi" w:hAnsiTheme="minorHAnsi" w:hint="default"/>
        <w:b w:val="0"/>
        <w:i w:val="0"/>
        <w:color w:val="auto"/>
        <w:sz w:val="18"/>
        <w:szCs w:val="21"/>
      </w:rPr>
    </w:lvl>
    <w:lvl w:ilvl="2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ascii="Arial" w:hAnsi="Arial" w:hint="default"/>
        <w:b w:val="0"/>
        <w:i w:val="0"/>
        <w:sz w:val="18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ascii="Arial" w:hAnsi="Arial" w:hint="default"/>
        <w:b w:val="0"/>
        <w:i w:val="0"/>
        <w:sz w:val="18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ascii="Arial" w:hAnsi="Arial" w:hint="default"/>
        <w:b w:val="0"/>
        <w:i w:val="0"/>
        <w:sz w:val="18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ascii="Arial" w:hAnsi="Arial" w:hint="default"/>
        <w:b w:val="0"/>
        <w:i w:val="0"/>
        <w:sz w:val="18"/>
      </w:rPr>
    </w:lvl>
    <w:lvl w:ilvl="6">
      <w:start w:val="1"/>
      <w:numFmt w:val="none"/>
      <w:suff w:val="nothing"/>
      <w:lvlText w:val="%7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%8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%9"/>
      <w:lvlJc w:val="left"/>
      <w:pPr>
        <w:ind w:left="0" w:firstLine="0"/>
      </w:pPr>
      <w:rPr>
        <w:rFonts w:hint="default"/>
      </w:rPr>
    </w:lvl>
  </w:abstractNum>
  <w:abstractNum w:abstractNumId="12" w15:restartNumberingAfterBreak="0">
    <w:nsid w:val="69356871"/>
    <w:multiLevelType w:val="multilevel"/>
    <w:tmpl w:val="9D625AA6"/>
    <w:numStyleLink w:val="ListNumberedHeadings"/>
  </w:abstractNum>
  <w:abstractNum w:abstractNumId="13" w15:restartNumberingAfterBreak="0">
    <w:nsid w:val="73B94600"/>
    <w:multiLevelType w:val="multilevel"/>
    <w:tmpl w:val="0B96E482"/>
    <w:numStyleLink w:val="ListAlpha"/>
  </w:abstractNum>
  <w:abstractNum w:abstractNumId="14" w15:restartNumberingAfterBreak="0">
    <w:nsid w:val="7AA84F7B"/>
    <w:multiLevelType w:val="multilevel"/>
    <w:tmpl w:val="BE1CBCF8"/>
    <w:numStyleLink w:val="ListNumber"/>
  </w:abstractNum>
  <w:num w:numId="1" w16cid:durableId="896010616">
    <w:abstractNumId w:val="1"/>
  </w:num>
  <w:num w:numId="2" w16cid:durableId="1871794002">
    <w:abstractNumId w:val="6"/>
  </w:num>
  <w:num w:numId="3" w16cid:durableId="840854927">
    <w:abstractNumId w:val="5"/>
  </w:num>
  <w:num w:numId="4" w16cid:durableId="572206960">
    <w:abstractNumId w:val="7"/>
  </w:num>
  <w:num w:numId="5" w16cid:durableId="1921405859">
    <w:abstractNumId w:val="0"/>
  </w:num>
  <w:num w:numId="6" w16cid:durableId="539828336">
    <w:abstractNumId w:val="3"/>
  </w:num>
  <w:num w:numId="7" w16cid:durableId="2130779649">
    <w:abstractNumId w:val="11"/>
  </w:num>
  <w:num w:numId="8" w16cid:durableId="1602642142">
    <w:abstractNumId w:val="13"/>
  </w:num>
  <w:num w:numId="9" w16cid:durableId="372194637">
    <w:abstractNumId w:val="8"/>
  </w:num>
  <w:num w:numId="10" w16cid:durableId="619843696">
    <w:abstractNumId w:val="14"/>
  </w:num>
  <w:num w:numId="11" w16cid:durableId="537089231">
    <w:abstractNumId w:val="10"/>
  </w:num>
  <w:num w:numId="12" w16cid:durableId="1144783341">
    <w:abstractNumId w:val="9"/>
  </w:num>
  <w:num w:numId="13" w16cid:durableId="202400879">
    <w:abstractNumId w:val="2"/>
  </w:num>
  <w:num w:numId="14" w16cid:durableId="1820657357">
    <w:abstractNumId w:val="4"/>
  </w:num>
  <w:num w:numId="15" w16cid:durableId="454325450">
    <w:abstractNumId w:val="12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7th&lt;/Style&gt;&lt;LeftDelim&gt;{&lt;/LeftDelim&gt;&lt;RightDelim&gt;}&lt;/RightDelim&gt;&lt;FontName&gt;Calibri&lt;/FontName&gt;&lt;FontSize&gt;9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dftws5xf9z29a8efeasp502ysr0v559d5zpr&quot;&gt;UTS Library&lt;record-ids&gt;&lt;item&gt;63&lt;/item&gt;&lt;item&gt;64&lt;/item&gt;&lt;/record-ids&gt;&lt;/item&gt;&lt;/Libraries&gt;"/>
  </w:docVars>
  <w:rsids>
    <w:rsidRoot w:val="002737D0"/>
    <w:rsid w:val="00001DB0"/>
    <w:rsid w:val="000022E0"/>
    <w:rsid w:val="0000476F"/>
    <w:rsid w:val="00005587"/>
    <w:rsid w:val="00006100"/>
    <w:rsid w:val="000075E0"/>
    <w:rsid w:val="0001236B"/>
    <w:rsid w:val="00012538"/>
    <w:rsid w:val="00012A87"/>
    <w:rsid w:val="00015198"/>
    <w:rsid w:val="0001601D"/>
    <w:rsid w:val="000215A0"/>
    <w:rsid w:val="00021617"/>
    <w:rsid w:val="000244B6"/>
    <w:rsid w:val="00024D7F"/>
    <w:rsid w:val="00027FD0"/>
    <w:rsid w:val="000316E9"/>
    <w:rsid w:val="0003254F"/>
    <w:rsid w:val="00033B75"/>
    <w:rsid w:val="00034012"/>
    <w:rsid w:val="000364A2"/>
    <w:rsid w:val="000378CF"/>
    <w:rsid w:val="00041D41"/>
    <w:rsid w:val="000425BC"/>
    <w:rsid w:val="0004267D"/>
    <w:rsid w:val="00043190"/>
    <w:rsid w:val="00044AEF"/>
    <w:rsid w:val="0004505C"/>
    <w:rsid w:val="00045D80"/>
    <w:rsid w:val="00054B90"/>
    <w:rsid w:val="0006072F"/>
    <w:rsid w:val="00061326"/>
    <w:rsid w:val="00063DC6"/>
    <w:rsid w:val="00067BAD"/>
    <w:rsid w:val="000702C9"/>
    <w:rsid w:val="00071C7D"/>
    <w:rsid w:val="000729AA"/>
    <w:rsid w:val="00072AFC"/>
    <w:rsid w:val="00076F97"/>
    <w:rsid w:val="00077F1B"/>
    <w:rsid w:val="0008184F"/>
    <w:rsid w:val="0008322E"/>
    <w:rsid w:val="00084265"/>
    <w:rsid w:val="000862E5"/>
    <w:rsid w:val="00086F03"/>
    <w:rsid w:val="000870BB"/>
    <w:rsid w:val="00087D93"/>
    <w:rsid w:val="00090DBA"/>
    <w:rsid w:val="000928EF"/>
    <w:rsid w:val="000943CB"/>
    <w:rsid w:val="0009481B"/>
    <w:rsid w:val="000A0AC4"/>
    <w:rsid w:val="000A4762"/>
    <w:rsid w:val="000A5DDC"/>
    <w:rsid w:val="000A7EAB"/>
    <w:rsid w:val="000B0FC0"/>
    <w:rsid w:val="000B1176"/>
    <w:rsid w:val="000B18A2"/>
    <w:rsid w:val="000B3EBE"/>
    <w:rsid w:val="000B5BCD"/>
    <w:rsid w:val="000B6FA1"/>
    <w:rsid w:val="000B7FFA"/>
    <w:rsid w:val="000C0C22"/>
    <w:rsid w:val="000C1D1E"/>
    <w:rsid w:val="000C397E"/>
    <w:rsid w:val="000C6ABE"/>
    <w:rsid w:val="000D2D4D"/>
    <w:rsid w:val="000D54FA"/>
    <w:rsid w:val="000D5594"/>
    <w:rsid w:val="000D715F"/>
    <w:rsid w:val="000D7B2E"/>
    <w:rsid w:val="000D7D4F"/>
    <w:rsid w:val="000E0325"/>
    <w:rsid w:val="000E53FA"/>
    <w:rsid w:val="000E583A"/>
    <w:rsid w:val="000F1670"/>
    <w:rsid w:val="000F3E09"/>
    <w:rsid w:val="000F4551"/>
    <w:rsid w:val="000F4A35"/>
    <w:rsid w:val="000F4C89"/>
    <w:rsid w:val="000F5246"/>
    <w:rsid w:val="000F6AEA"/>
    <w:rsid w:val="000F731E"/>
    <w:rsid w:val="000F7C7D"/>
    <w:rsid w:val="00100F23"/>
    <w:rsid w:val="001063C6"/>
    <w:rsid w:val="00110267"/>
    <w:rsid w:val="001132A3"/>
    <w:rsid w:val="001149D4"/>
    <w:rsid w:val="001172F2"/>
    <w:rsid w:val="0012227A"/>
    <w:rsid w:val="00126244"/>
    <w:rsid w:val="00127525"/>
    <w:rsid w:val="0013058E"/>
    <w:rsid w:val="00131985"/>
    <w:rsid w:val="001319EF"/>
    <w:rsid w:val="0013218E"/>
    <w:rsid w:val="0013427E"/>
    <w:rsid w:val="001347E3"/>
    <w:rsid w:val="00135385"/>
    <w:rsid w:val="0014395E"/>
    <w:rsid w:val="001450F4"/>
    <w:rsid w:val="00145CCD"/>
    <w:rsid w:val="00150271"/>
    <w:rsid w:val="001505D8"/>
    <w:rsid w:val="001517E0"/>
    <w:rsid w:val="001533A7"/>
    <w:rsid w:val="00153670"/>
    <w:rsid w:val="00153B19"/>
    <w:rsid w:val="00154472"/>
    <w:rsid w:val="00154790"/>
    <w:rsid w:val="00155E9A"/>
    <w:rsid w:val="00156423"/>
    <w:rsid w:val="001600E5"/>
    <w:rsid w:val="00166EA6"/>
    <w:rsid w:val="00171AE2"/>
    <w:rsid w:val="0017231A"/>
    <w:rsid w:val="00173CC3"/>
    <w:rsid w:val="00176923"/>
    <w:rsid w:val="001829A7"/>
    <w:rsid w:val="00183F3C"/>
    <w:rsid w:val="0018448C"/>
    <w:rsid w:val="001847CD"/>
    <w:rsid w:val="00185154"/>
    <w:rsid w:val="00185CC9"/>
    <w:rsid w:val="00187350"/>
    <w:rsid w:val="00187A9B"/>
    <w:rsid w:val="0019016D"/>
    <w:rsid w:val="0019019B"/>
    <w:rsid w:val="0019114D"/>
    <w:rsid w:val="001921EB"/>
    <w:rsid w:val="00193B2B"/>
    <w:rsid w:val="001A58E1"/>
    <w:rsid w:val="001A6609"/>
    <w:rsid w:val="001A6EA3"/>
    <w:rsid w:val="001A75E1"/>
    <w:rsid w:val="001B0D4E"/>
    <w:rsid w:val="001B3659"/>
    <w:rsid w:val="001B538B"/>
    <w:rsid w:val="001C1390"/>
    <w:rsid w:val="001C1431"/>
    <w:rsid w:val="001C284F"/>
    <w:rsid w:val="001C2A73"/>
    <w:rsid w:val="001C315F"/>
    <w:rsid w:val="001C7238"/>
    <w:rsid w:val="001D0CC8"/>
    <w:rsid w:val="001D10F4"/>
    <w:rsid w:val="001D28B0"/>
    <w:rsid w:val="001D344F"/>
    <w:rsid w:val="001D4572"/>
    <w:rsid w:val="001D616D"/>
    <w:rsid w:val="001D6F3D"/>
    <w:rsid w:val="001D72EB"/>
    <w:rsid w:val="001D7303"/>
    <w:rsid w:val="001E0C4D"/>
    <w:rsid w:val="001E0EBC"/>
    <w:rsid w:val="001E1481"/>
    <w:rsid w:val="001F02D0"/>
    <w:rsid w:val="001F16CA"/>
    <w:rsid w:val="00203C60"/>
    <w:rsid w:val="002053F8"/>
    <w:rsid w:val="00207790"/>
    <w:rsid w:val="002078C1"/>
    <w:rsid w:val="002106C4"/>
    <w:rsid w:val="00210DEF"/>
    <w:rsid w:val="00213560"/>
    <w:rsid w:val="00215255"/>
    <w:rsid w:val="00220733"/>
    <w:rsid w:val="00222215"/>
    <w:rsid w:val="00224142"/>
    <w:rsid w:val="00224195"/>
    <w:rsid w:val="00226C02"/>
    <w:rsid w:val="00231791"/>
    <w:rsid w:val="00234414"/>
    <w:rsid w:val="002344C7"/>
    <w:rsid w:val="002372D5"/>
    <w:rsid w:val="0023743C"/>
    <w:rsid w:val="0023779A"/>
    <w:rsid w:val="002377A5"/>
    <w:rsid w:val="0024308E"/>
    <w:rsid w:val="00243568"/>
    <w:rsid w:val="00245EC3"/>
    <w:rsid w:val="00246E6E"/>
    <w:rsid w:val="0025119D"/>
    <w:rsid w:val="00252201"/>
    <w:rsid w:val="00253C16"/>
    <w:rsid w:val="002543F4"/>
    <w:rsid w:val="00254DD8"/>
    <w:rsid w:val="00256B72"/>
    <w:rsid w:val="002578B3"/>
    <w:rsid w:val="002602EA"/>
    <w:rsid w:val="00262037"/>
    <w:rsid w:val="00264240"/>
    <w:rsid w:val="002657D6"/>
    <w:rsid w:val="00265F32"/>
    <w:rsid w:val="00267169"/>
    <w:rsid w:val="00270DA9"/>
    <w:rsid w:val="002737D0"/>
    <w:rsid w:val="002755FF"/>
    <w:rsid w:val="0028009F"/>
    <w:rsid w:val="00281754"/>
    <w:rsid w:val="00284B0F"/>
    <w:rsid w:val="00294698"/>
    <w:rsid w:val="0029524A"/>
    <w:rsid w:val="00295C90"/>
    <w:rsid w:val="0029737E"/>
    <w:rsid w:val="002A0601"/>
    <w:rsid w:val="002A1A2E"/>
    <w:rsid w:val="002A36AE"/>
    <w:rsid w:val="002A5491"/>
    <w:rsid w:val="002A5860"/>
    <w:rsid w:val="002A78D0"/>
    <w:rsid w:val="002B0748"/>
    <w:rsid w:val="002B1869"/>
    <w:rsid w:val="002B2C05"/>
    <w:rsid w:val="002B4003"/>
    <w:rsid w:val="002B594D"/>
    <w:rsid w:val="002C0A7C"/>
    <w:rsid w:val="002C39DE"/>
    <w:rsid w:val="002C5B1C"/>
    <w:rsid w:val="002C5DA4"/>
    <w:rsid w:val="002D2FDE"/>
    <w:rsid w:val="002D4254"/>
    <w:rsid w:val="002D4E6E"/>
    <w:rsid w:val="002D4EEF"/>
    <w:rsid w:val="002E11DF"/>
    <w:rsid w:val="002E19C7"/>
    <w:rsid w:val="002E4023"/>
    <w:rsid w:val="002E435E"/>
    <w:rsid w:val="002E551F"/>
    <w:rsid w:val="002E58FA"/>
    <w:rsid w:val="002E66CC"/>
    <w:rsid w:val="002E7A29"/>
    <w:rsid w:val="003010C2"/>
    <w:rsid w:val="00301893"/>
    <w:rsid w:val="003047A2"/>
    <w:rsid w:val="00306CAC"/>
    <w:rsid w:val="0031111A"/>
    <w:rsid w:val="00312E3A"/>
    <w:rsid w:val="003147D7"/>
    <w:rsid w:val="00315A92"/>
    <w:rsid w:val="00316BFA"/>
    <w:rsid w:val="00320702"/>
    <w:rsid w:val="003235DD"/>
    <w:rsid w:val="003274F1"/>
    <w:rsid w:val="00335A82"/>
    <w:rsid w:val="00335E7A"/>
    <w:rsid w:val="003411DD"/>
    <w:rsid w:val="00341ACB"/>
    <w:rsid w:val="00343930"/>
    <w:rsid w:val="00345A99"/>
    <w:rsid w:val="00351EF5"/>
    <w:rsid w:val="00352541"/>
    <w:rsid w:val="00352C42"/>
    <w:rsid w:val="00354AC5"/>
    <w:rsid w:val="00354DA3"/>
    <w:rsid w:val="003553B6"/>
    <w:rsid w:val="003556AF"/>
    <w:rsid w:val="00356790"/>
    <w:rsid w:val="003568AC"/>
    <w:rsid w:val="00357EF8"/>
    <w:rsid w:val="0036056B"/>
    <w:rsid w:val="00363E79"/>
    <w:rsid w:val="0036501C"/>
    <w:rsid w:val="0037398C"/>
    <w:rsid w:val="003745B1"/>
    <w:rsid w:val="0037466C"/>
    <w:rsid w:val="003758B8"/>
    <w:rsid w:val="0037596B"/>
    <w:rsid w:val="0037618F"/>
    <w:rsid w:val="003815FB"/>
    <w:rsid w:val="00383BA6"/>
    <w:rsid w:val="003841CC"/>
    <w:rsid w:val="003853C1"/>
    <w:rsid w:val="003925DD"/>
    <w:rsid w:val="00392A86"/>
    <w:rsid w:val="00392F9D"/>
    <w:rsid w:val="00393959"/>
    <w:rsid w:val="00393D45"/>
    <w:rsid w:val="0039560F"/>
    <w:rsid w:val="003A04C1"/>
    <w:rsid w:val="003A08A5"/>
    <w:rsid w:val="003A21A7"/>
    <w:rsid w:val="003A43A1"/>
    <w:rsid w:val="003A69D5"/>
    <w:rsid w:val="003B0945"/>
    <w:rsid w:val="003B097F"/>
    <w:rsid w:val="003B1D7D"/>
    <w:rsid w:val="003B4090"/>
    <w:rsid w:val="003B4DBD"/>
    <w:rsid w:val="003B4DCF"/>
    <w:rsid w:val="003B617B"/>
    <w:rsid w:val="003B7AD4"/>
    <w:rsid w:val="003C0C89"/>
    <w:rsid w:val="003C367B"/>
    <w:rsid w:val="003C4B24"/>
    <w:rsid w:val="003C5355"/>
    <w:rsid w:val="003C6029"/>
    <w:rsid w:val="003D0D48"/>
    <w:rsid w:val="003D3B71"/>
    <w:rsid w:val="003D3DBF"/>
    <w:rsid w:val="003D56AF"/>
    <w:rsid w:val="003E0606"/>
    <w:rsid w:val="003E0CC9"/>
    <w:rsid w:val="003E0E1E"/>
    <w:rsid w:val="003E10C4"/>
    <w:rsid w:val="003E1EF3"/>
    <w:rsid w:val="003E471B"/>
    <w:rsid w:val="003E5319"/>
    <w:rsid w:val="003E6AF6"/>
    <w:rsid w:val="003F00AE"/>
    <w:rsid w:val="003F27E3"/>
    <w:rsid w:val="003F51D6"/>
    <w:rsid w:val="003F5F7B"/>
    <w:rsid w:val="00400F0B"/>
    <w:rsid w:val="00404615"/>
    <w:rsid w:val="00406306"/>
    <w:rsid w:val="00407776"/>
    <w:rsid w:val="00411DB3"/>
    <w:rsid w:val="00415C90"/>
    <w:rsid w:val="0041619F"/>
    <w:rsid w:val="0042026D"/>
    <w:rsid w:val="00420A13"/>
    <w:rsid w:val="00421C63"/>
    <w:rsid w:val="004242C1"/>
    <w:rsid w:val="00427353"/>
    <w:rsid w:val="004307AD"/>
    <w:rsid w:val="00430C3F"/>
    <w:rsid w:val="0043144C"/>
    <w:rsid w:val="00432313"/>
    <w:rsid w:val="004327F3"/>
    <w:rsid w:val="004335DA"/>
    <w:rsid w:val="0043564D"/>
    <w:rsid w:val="0043628A"/>
    <w:rsid w:val="0043633F"/>
    <w:rsid w:val="00436EDF"/>
    <w:rsid w:val="00437A83"/>
    <w:rsid w:val="0044480C"/>
    <w:rsid w:val="00444AE6"/>
    <w:rsid w:val="00444D6F"/>
    <w:rsid w:val="004478FD"/>
    <w:rsid w:val="00451ECF"/>
    <w:rsid w:val="00451F2B"/>
    <w:rsid w:val="0045357B"/>
    <w:rsid w:val="0045434A"/>
    <w:rsid w:val="00456F0C"/>
    <w:rsid w:val="00461F2A"/>
    <w:rsid w:val="00463B16"/>
    <w:rsid w:val="00465B67"/>
    <w:rsid w:val="004668E5"/>
    <w:rsid w:val="004700B3"/>
    <w:rsid w:val="00471B17"/>
    <w:rsid w:val="00471C32"/>
    <w:rsid w:val="004741B6"/>
    <w:rsid w:val="0047562F"/>
    <w:rsid w:val="004819DF"/>
    <w:rsid w:val="00484623"/>
    <w:rsid w:val="00484F9D"/>
    <w:rsid w:val="004909DB"/>
    <w:rsid w:val="00491C59"/>
    <w:rsid w:val="0049234D"/>
    <w:rsid w:val="0049295B"/>
    <w:rsid w:val="004A22F8"/>
    <w:rsid w:val="004A6A54"/>
    <w:rsid w:val="004A741F"/>
    <w:rsid w:val="004A7F32"/>
    <w:rsid w:val="004B563E"/>
    <w:rsid w:val="004B5C19"/>
    <w:rsid w:val="004B5DA3"/>
    <w:rsid w:val="004B7DAE"/>
    <w:rsid w:val="004C130C"/>
    <w:rsid w:val="004C134B"/>
    <w:rsid w:val="004C4134"/>
    <w:rsid w:val="004C5106"/>
    <w:rsid w:val="004C703F"/>
    <w:rsid w:val="004D14DB"/>
    <w:rsid w:val="004E1157"/>
    <w:rsid w:val="004E5925"/>
    <w:rsid w:val="004E6491"/>
    <w:rsid w:val="004E702B"/>
    <w:rsid w:val="004E79A4"/>
    <w:rsid w:val="004F21A6"/>
    <w:rsid w:val="004F2A3C"/>
    <w:rsid w:val="004F3D6F"/>
    <w:rsid w:val="004F607D"/>
    <w:rsid w:val="005007B2"/>
    <w:rsid w:val="0050561E"/>
    <w:rsid w:val="00507C93"/>
    <w:rsid w:val="0051056D"/>
    <w:rsid w:val="00513A61"/>
    <w:rsid w:val="00514543"/>
    <w:rsid w:val="00516DFF"/>
    <w:rsid w:val="0052002C"/>
    <w:rsid w:val="0052106B"/>
    <w:rsid w:val="005228B1"/>
    <w:rsid w:val="0052300B"/>
    <w:rsid w:val="00524A6D"/>
    <w:rsid w:val="0052710A"/>
    <w:rsid w:val="005279C5"/>
    <w:rsid w:val="00530229"/>
    <w:rsid w:val="005310E9"/>
    <w:rsid w:val="005331C9"/>
    <w:rsid w:val="005412EB"/>
    <w:rsid w:val="00543835"/>
    <w:rsid w:val="00547B95"/>
    <w:rsid w:val="005509BF"/>
    <w:rsid w:val="00551217"/>
    <w:rsid w:val="00552056"/>
    <w:rsid w:val="0055219D"/>
    <w:rsid w:val="0055353F"/>
    <w:rsid w:val="00553E19"/>
    <w:rsid w:val="00555289"/>
    <w:rsid w:val="00555A6C"/>
    <w:rsid w:val="00561AC3"/>
    <w:rsid w:val="00562433"/>
    <w:rsid w:val="005637B2"/>
    <w:rsid w:val="00565368"/>
    <w:rsid w:val="00566279"/>
    <w:rsid w:val="0056633F"/>
    <w:rsid w:val="00566777"/>
    <w:rsid w:val="005713E5"/>
    <w:rsid w:val="00571545"/>
    <w:rsid w:val="005776F2"/>
    <w:rsid w:val="00582CB6"/>
    <w:rsid w:val="00582D1C"/>
    <w:rsid w:val="00582E12"/>
    <w:rsid w:val="00584B81"/>
    <w:rsid w:val="00586097"/>
    <w:rsid w:val="0058632F"/>
    <w:rsid w:val="00586C07"/>
    <w:rsid w:val="005876B9"/>
    <w:rsid w:val="005920F1"/>
    <w:rsid w:val="00593ECE"/>
    <w:rsid w:val="005944A7"/>
    <w:rsid w:val="00595D13"/>
    <w:rsid w:val="005A11C3"/>
    <w:rsid w:val="005A435A"/>
    <w:rsid w:val="005A6387"/>
    <w:rsid w:val="005A7BA7"/>
    <w:rsid w:val="005B0C40"/>
    <w:rsid w:val="005B428F"/>
    <w:rsid w:val="005B5B71"/>
    <w:rsid w:val="005C136B"/>
    <w:rsid w:val="005C4CEE"/>
    <w:rsid w:val="005D20C4"/>
    <w:rsid w:val="005D4946"/>
    <w:rsid w:val="005D5604"/>
    <w:rsid w:val="005D620B"/>
    <w:rsid w:val="005D7349"/>
    <w:rsid w:val="005D76A1"/>
    <w:rsid w:val="005E259B"/>
    <w:rsid w:val="005E4BDA"/>
    <w:rsid w:val="005E7D05"/>
    <w:rsid w:val="005F0EA6"/>
    <w:rsid w:val="005F490E"/>
    <w:rsid w:val="005F64E8"/>
    <w:rsid w:val="006003B7"/>
    <w:rsid w:val="0060050C"/>
    <w:rsid w:val="00600B07"/>
    <w:rsid w:val="006025ED"/>
    <w:rsid w:val="00604FFB"/>
    <w:rsid w:val="00607BB1"/>
    <w:rsid w:val="0061089F"/>
    <w:rsid w:val="006142DD"/>
    <w:rsid w:val="00623019"/>
    <w:rsid w:val="00623A70"/>
    <w:rsid w:val="006249A9"/>
    <w:rsid w:val="00627BE8"/>
    <w:rsid w:val="00630973"/>
    <w:rsid w:val="00633235"/>
    <w:rsid w:val="0063367F"/>
    <w:rsid w:val="00634055"/>
    <w:rsid w:val="006407B2"/>
    <w:rsid w:val="006423AE"/>
    <w:rsid w:val="00642E82"/>
    <w:rsid w:val="00643AC9"/>
    <w:rsid w:val="00650713"/>
    <w:rsid w:val="006515D6"/>
    <w:rsid w:val="0065325A"/>
    <w:rsid w:val="0065543B"/>
    <w:rsid w:val="00656B41"/>
    <w:rsid w:val="00657608"/>
    <w:rsid w:val="00663268"/>
    <w:rsid w:val="006633D2"/>
    <w:rsid w:val="00667C5F"/>
    <w:rsid w:val="00673E59"/>
    <w:rsid w:val="00674316"/>
    <w:rsid w:val="00676C1F"/>
    <w:rsid w:val="00681907"/>
    <w:rsid w:val="00682E97"/>
    <w:rsid w:val="00684E74"/>
    <w:rsid w:val="0069307F"/>
    <w:rsid w:val="00693FDB"/>
    <w:rsid w:val="00695E98"/>
    <w:rsid w:val="00697E39"/>
    <w:rsid w:val="00697F06"/>
    <w:rsid w:val="006A1801"/>
    <w:rsid w:val="006B08D5"/>
    <w:rsid w:val="006B0BBC"/>
    <w:rsid w:val="006B1C08"/>
    <w:rsid w:val="006B35B4"/>
    <w:rsid w:val="006B5563"/>
    <w:rsid w:val="006B7758"/>
    <w:rsid w:val="006B7E15"/>
    <w:rsid w:val="006C4DB0"/>
    <w:rsid w:val="006C6495"/>
    <w:rsid w:val="006D0457"/>
    <w:rsid w:val="006D1D7E"/>
    <w:rsid w:val="006D22C5"/>
    <w:rsid w:val="006D7105"/>
    <w:rsid w:val="006E09FA"/>
    <w:rsid w:val="006E6A9E"/>
    <w:rsid w:val="006E7CEF"/>
    <w:rsid w:val="006F1B18"/>
    <w:rsid w:val="006F1E7B"/>
    <w:rsid w:val="006F24A0"/>
    <w:rsid w:val="006F4D16"/>
    <w:rsid w:val="006F583A"/>
    <w:rsid w:val="006F6D84"/>
    <w:rsid w:val="007000A9"/>
    <w:rsid w:val="0070151F"/>
    <w:rsid w:val="00704BD8"/>
    <w:rsid w:val="007054F6"/>
    <w:rsid w:val="00711DA5"/>
    <w:rsid w:val="00717F4E"/>
    <w:rsid w:val="00720595"/>
    <w:rsid w:val="00722294"/>
    <w:rsid w:val="00723CDE"/>
    <w:rsid w:val="00736331"/>
    <w:rsid w:val="007409F8"/>
    <w:rsid w:val="00743D51"/>
    <w:rsid w:val="00747789"/>
    <w:rsid w:val="0076262E"/>
    <w:rsid w:val="00764489"/>
    <w:rsid w:val="00767DDA"/>
    <w:rsid w:val="00770BF1"/>
    <w:rsid w:val="00771DAC"/>
    <w:rsid w:val="00774E81"/>
    <w:rsid w:val="00777F6D"/>
    <w:rsid w:val="00780093"/>
    <w:rsid w:val="00782FD7"/>
    <w:rsid w:val="00785248"/>
    <w:rsid w:val="00786FBC"/>
    <w:rsid w:val="00787132"/>
    <w:rsid w:val="0079308F"/>
    <w:rsid w:val="0079638C"/>
    <w:rsid w:val="007A0C5F"/>
    <w:rsid w:val="007A1A30"/>
    <w:rsid w:val="007A3B0D"/>
    <w:rsid w:val="007A5346"/>
    <w:rsid w:val="007A7421"/>
    <w:rsid w:val="007B2265"/>
    <w:rsid w:val="007B63A6"/>
    <w:rsid w:val="007C1436"/>
    <w:rsid w:val="007C72B0"/>
    <w:rsid w:val="007C74EB"/>
    <w:rsid w:val="007D1D19"/>
    <w:rsid w:val="007D27D6"/>
    <w:rsid w:val="007D441F"/>
    <w:rsid w:val="007D606A"/>
    <w:rsid w:val="007D7411"/>
    <w:rsid w:val="007D7B8D"/>
    <w:rsid w:val="007E026D"/>
    <w:rsid w:val="007E06DF"/>
    <w:rsid w:val="007E18F8"/>
    <w:rsid w:val="007E1D53"/>
    <w:rsid w:val="007E23E2"/>
    <w:rsid w:val="007E2A62"/>
    <w:rsid w:val="007E3346"/>
    <w:rsid w:val="007E5478"/>
    <w:rsid w:val="007E7B5E"/>
    <w:rsid w:val="007F1277"/>
    <w:rsid w:val="007F19A0"/>
    <w:rsid w:val="007F35DA"/>
    <w:rsid w:val="007F5604"/>
    <w:rsid w:val="007F718B"/>
    <w:rsid w:val="008001E1"/>
    <w:rsid w:val="008006AE"/>
    <w:rsid w:val="00805754"/>
    <w:rsid w:val="0081105B"/>
    <w:rsid w:val="008124B8"/>
    <w:rsid w:val="0081549E"/>
    <w:rsid w:val="008200E0"/>
    <w:rsid w:val="00822503"/>
    <w:rsid w:val="00823354"/>
    <w:rsid w:val="00826B40"/>
    <w:rsid w:val="00831C3E"/>
    <w:rsid w:val="00833F90"/>
    <w:rsid w:val="00834E9B"/>
    <w:rsid w:val="008362BD"/>
    <w:rsid w:val="00841F58"/>
    <w:rsid w:val="008436C8"/>
    <w:rsid w:val="008439F4"/>
    <w:rsid w:val="00845732"/>
    <w:rsid w:val="0084685C"/>
    <w:rsid w:val="008521F3"/>
    <w:rsid w:val="008528FC"/>
    <w:rsid w:val="008572D9"/>
    <w:rsid w:val="00861E13"/>
    <w:rsid w:val="00862CCF"/>
    <w:rsid w:val="00863930"/>
    <w:rsid w:val="008642D9"/>
    <w:rsid w:val="00864618"/>
    <w:rsid w:val="0087405A"/>
    <w:rsid w:val="00877181"/>
    <w:rsid w:val="0087771E"/>
    <w:rsid w:val="00885E22"/>
    <w:rsid w:val="00891E81"/>
    <w:rsid w:val="00892496"/>
    <w:rsid w:val="008932AB"/>
    <w:rsid w:val="00895D85"/>
    <w:rsid w:val="008966DB"/>
    <w:rsid w:val="008A1705"/>
    <w:rsid w:val="008A3228"/>
    <w:rsid w:val="008A47B1"/>
    <w:rsid w:val="008A47CB"/>
    <w:rsid w:val="008A6F22"/>
    <w:rsid w:val="008A7393"/>
    <w:rsid w:val="008B0F53"/>
    <w:rsid w:val="008B377D"/>
    <w:rsid w:val="008B3DEB"/>
    <w:rsid w:val="008B4188"/>
    <w:rsid w:val="008B5C96"/>
    <w:rsid w:val="008B5D8F"/>
    <w:rsid w:val="008B5FB0"/>
    <w:rsid w:val="008B6D57"/>
    <w:rsid w:val="008C1538"/>
    <w:rsid w:val="008C20B5"/>
    <w:rsid w:val="008C264E"/>
    <w:rsid w:val="008C362A"/>
    <w:rsid w:val="008D05FF"/>
    <w:rsid w:val="008D0884"/>
    <w:rsid w:val="008D23F6"/>
    <w:rsid w:val="008D3F2A"/>
    <w:rsid w:val="008D60A7"/>
    <w:rsid w:val="008D752B"/>
    <w:rsid w:val="008E160E"/>
    <w:rsid w:val="008E1A1A"/>
    <w:rsid w:val="008E33BC"/>
    <w:rsid w:val="008E6E82"/>
    <w:rsid w:val="008F11A7"/>
    <w:rsid w:val="008F27C1"/>
    <w:rsid w:val="008F4E0B"/>
    <w:rsid w:val="008F5F09"/>
    <w:rsid w:val="00901DA9"/>
    <w:rsid w:val="00902811"/>
    <w:rsid w:val="00903C8B"/>
    <w:rsid w:val="0090440B"/>
    <w:rsid w:val="00906014"/>
    <w:rsid w:val="00906C65"/>
    <w:rsid w:val="0091039C"/>
    <w:rsid w:val="00910636"/>
    <w:rsid w:val="00915046"/>
    <w:rsid w:val="00915BC1"/>
    <w:rsid w:val="0091602E"/>
    <w:rsid w:val="00922875"/>
    <w:rsid w:val="00922F51"/>
    <w:rsid w:val="00925FF8"/>
    <w:rsid w:val="009260E5"/>
    <w:rsid w:val="00930FDF"/>
    <w:rsid w:val="009312FF"/>
    <w:rsid w:val="009367A6"/>
    <w:rsid w:val="009428AB"/>
    <w:rsid w:val="009429BA"/>
    <w:rsid w:val="00942BFC"/>
    <w:rsid w:val="00944B88"/>
    <w:rsid w:val="009453E1"/>
    <w:rsid w:val="009458E6"/>
    <w:rsid w:val="009478D5"/>
    <w:rsid w:val="009535DC"/>
    <w:rsid w:val="009551D7"/>
    <w:rsid w:val="00956847"/>
    <w:rsid w:val="009571D7"/>
    <w:rsid w:val="0096014F"/>
    <w:rsid w:val="00961AAC"/>
    <w:rsid w:val="00962681"/>
    <w:rsid w:val="00962947"/>
    <w:rsid w:val="009636AB"/>
    <w:rsid w:val="00964A5D"/>
    <w:rsid w:val="00967F38"/>
    <w:rsid w:val="00972295"/>
    <w:rsid w:val="00972F48"/>
    <w:rsid w:val="00972F4D"/>
    <w:rsid w:val="00975299"/>
    <w:rsid w:val="00981670"/>
    <w:rsid w:val="00982FFB"/>
    <w:rsid w:val="00984B0F"/>
    <w:rsid w:val="009912B2"/>
    <w:rsid w:val="00991B24"/>
    <w:rsid w:val="00991F86"/>
    <w:rsid w:val="00995A50"/>
    <w:rsid w:val="00996A89"/>
    <w:rsid w:val="00997245"/>
    <w:rsid w:val="0099725D"/>
    <w:rsid w:val="009A0D17"/>
    <w:rsid w:val="009A124C"/>
    <w:rsid w:val="009A199C"/>
    <w:rsid w:val="009A53B8"/>
    <w:rsid w:val="009B631F"/>
    <w:rsid w:val="009B6657"/>
    <w:rsid w:val="009C0581"/>
    <w:rsid w:val="009C4236"/>
    <w:rsid w:val="009C73FC"/>
    <w:rsid w:val="009C79F5"/>
    <w:rsid w:val="009D07AF"/>
    <w:rsid w:val="009D19FD"/>
    <w:rsid w:val="009D1BA8"/>
    <w:rsid w:val="009D49F1"/>
    <w:rsid w:val="009D510D"/>
    <w:rsid w:val="009D62D4"/>
    <w:rsid w:val="009D6B10"/>
    <w:rsid w:val="009E14E4"/>
    <w:rsid w:val="009E4D27"/>
    <w:rsid w:val="009E6B72"/>
    <w:rsid w:val="009F04BD"/>
    <w:rsid w:val="009F6CE7"/>
    <w:rsid w:val="00A003E3"/>
    <w:rsid w:val="00A01A99"/>
    <w:rsid w:val="00A02080"/>
    <w:rsid w:val="00A0475A"/>
    <w:rsid w:val="00A0527A"/>
    <w:rsid w:val="00A0568B"/>
    <w:rsid w:val="00A07960"/>
    <w:rsid w:val="00A07D8D"/>
    <w:rsid w:val="00A1359A"/>
    <w:rsid w:val="00A15A1F"/>
    <w:rsid w:val="00A204AD"/>
    <w:rsid w:val="00A23C38"/>
    <w:rsid w:val="00A2589D"/>
    <w:rsid w:val="00A31012"/>
    <w:rsid w:val="00A31F40"/>
    <w:rsid w:val="00A32070"/>
    <w:rsid w:val="00A32ED5"/>
    <w:rsid w:val="00A41250"/>
    <w:rsid w:val="00A41D4E"/>
    <w:rsid w:val="00A42DBA"/>
    <w:rsid w:val="00A4333E"/>
    <w:rsid w:val="00A45DA0"/>
    <w:rsid w:val="00A52A8F"/>
    <w:rsid w:val="00A62BBC"/>
    <w:rsid w:val="00A640FF"/>
    <w:rsid w:val="00A77F51"/>
    <w:rsid w:val="00A8212C"/>
    <w:rsid w:val="00A835DC"/>
    <w:rsid w:val="00A83B38"/>
    <w:rsid w:val="00A879A7"/>
    <w:rsid w:val="00A91737"/>
    <w:rsid w:val="00A9417E"/>
    <w:rsid w:val="00A9623D"/>
    <w:rsid w:val="00A966A3"/>
    <w:rsid w:val="00AA1682"/>
    <w:rsid w:val="00AA5AC7"/>
    <w:rsid w:val="00AA6010"/>
    <w:rsid w:val="00AB1B87"/>
    <w:rsid w:val="00AB6B1E"/>
    <w:rsid w:val="00AB7AD3"/>
    <w:rsid w:val="00AC0D46"/>
    <w:rsid w:val="00AC67F4"/>
    <w:rsid w:val="00AD1D70"/>
    <w:rsid w:val="00AD46B1"/>
    <w:rsid w:val="00AD4A8E"/>
    <w:rsid w:val="00AD4F06"/>
    <w:rsid w:val="00AD5F90"/>
    <w:rsid w:val="00AD60F6"/>
    <w:rsid w:val="00AD6EC2"/>
    <w:rsid w:val="00AE10A9"/>
    <w:rsid w:val="00AE2FEE"/>
    <w:rsid w:val="00AE4C26"/>
    <w:rsid w:val="00AE4E4A"/>
    <w:rsid w:val="00AE678D"/>
    <w:rsid w:val="00AE757E"/>
    <w:rsid w:val="00AE7C8E"/>
    <w:rsid w:val="00AF0D22"/>
    <w:rsid w:val="00AF1458"/>
    <w:rsid w:val="00AF2204"/>
    <w:rsid w:val="00AF580B"/>
    <w:rsid w:val="00AF5CE3"/>
    <w:rsid w:val="00AF7AFE"/>
    <w:rsid w:val="00B012F3"/>
    <w:rsid w:val="00B01B9F"/>
    <w:rsid w:val="00B040AD"/>
    <w:rsid w:val="00B071F1"/>
    <w:rsid w:val="00B1273F"/>
    <w:rsid w:val="00B15C0F"/>
    <w:rsid w:val="00B2185E"/>
    <w:rsid w:val="00B264FE"/>
    <w:rsid w:val="00B27C2E"/>
    <w:rsid w:val="00B35ACD"/>
    <w:rsid w:val="00B37829"/>
    <w:rsid w:val="00B53493"/>
    <w:rsid w:val="00B55666"/>
    <w:rsid w:val="00B55D18"/>
    <w:rsid w:val="00B56B6A"/>
    <w:rsid w:val="00B56CC8"/>
    <w:rsid w:val="00B57D67"/>
    <w:rsid w:val="00B609A3"/>
    <w:rsid w:val="00B61805"/>
    <w:rsid w:val="00B65281"/>
    <w:rsid w:val="00B65356"/>
    <w:rsid w:val="00B668FB"/>
    <w:rsid w:val="00B6750A"/>
    <w:rsid w:val="00B74045"/>
    <w:rsid w:val="00B76B8E"/>
    <w:rsid w:val="00B771A2"/>
    <w:rsid w:val="00B826A6"/>
    <w:rsid w:val="00B8726F"/>
    <w:rsid w:val="00B949EC"/>
    <w:rsid w:val="00B9511B"/>
    <w:rsid w:val="00BA45AE"/>
    <w:rsid w:val="00BA4F4A"/>
    <w:rsid w:val="00BA66AD"/>
    <w:rsid w:val="00BB03F6"/>
    <w:rsid w:val="00BB34C3"/>
    <w:rsid w:val="00BB391C"/>
    <w:rsid w:val="00BB7056"/>
    <w:rsid w:val="00BB7412"/>
    <w:rsid w:val="00BB764C"/>
    <w:rsid w:val="00BC2DD3"/>
    <w:rsid w:val="00BC52B0"/>
    <w:rsid w:val="00BC617F"/>
    <w:rsid w:val="00BC67B1"/>
    <w:rsid w:val="00BC6F7A"/>
    <w:rsid w:val="00BC7DA1"/>
    <w:rsid w:val="00BC7F57"/>
    <w:rsid w:val="00BD12B0"/>
    <w:rsid w:val="00BD15A8"/>
    <w:rsid w:val="00BD1D2B"/>
    <w:rsid w:val="00BD2496"/>
    <w:rsid w:val="00BD60A4"/>
    <w:rsid w:val="00BE0A56"/>
    <w:rsid w:val="00BE39B3"/>
    <w:rsid w:val="00BE41C9"/>
    <w:rsid w:val="00BF0932"/>
    <w:rsid w:val="00BF1F87"/>
    <w:rsid w:val="00BF2C53"/>
    <w:rsid w:val="00BF7097"/>
    <w:rsid w:val="00BF70D8"/>
    <w:rsid w:val="00BF7292"/>
    <w:rsid w:val="00C000C3"/>
    <w:rsid w:val="00C00CE4"/>
    <w:rsid w:val="00C00E84"/>
    <w:rsid w:val="00C0186D"/>
    <w:rsid w:val="00C02E60"/>
    <w:rsid w:val="00C03AF2"/>
    <w:rsid w:val="00C07945"/>
    <w:rsid w:val="00C11B78"/>
    <w:rsid w:val="00C1409D"/>
    <w:rsid w:val="00C22F5F"/>
    <w:rsid w:val="00C240FD"/>
    <w:rsid w:val="00C2432B"/>
    <w:rsid w:val="00C24374"/>
    <w:rsid w:val="00C26641"/>
    <w:rsid w:val="00C270C6"/>
    <w:rsid w:val="00C302EF"/>
    <w:rsid w:val="00C3068E"/>
    <w:rsid w:val="00C34F49"/>
    <w:rsid w:val="00C361AD"/>
    <w:rsid w:val="00C42D51"/>
    <w:rsid w:val="00C47B34"/>
    <w:rsid w:val="00C503A0"/>
    <w:rsid w:val="00C512B7"/>
    <w:rsid w:val="00C53FC9"/>
    <w:rsid w:val="00C564FE"/>
    <w:rsid w:val="00C60F78"/>
    <w:rsid w:val="00C61BA3"/>
    <w:rsid w:val="00C630EA"/>
    <w:rsid w:val="00C6313E"/>
    <w:rsid w:val="00C63EF3"/>
    <w:rsid w:val="00C66E75"/>
    <w:rsid w:val="00C6726B"/>
    <w:rsid w:val="00C716BA"/>
    <w:rsid w:val="00C7175E"/>
    <w:rsid w:val="00C73926"/>
    <w:rsid w:val="00C74C53"/>
    <w:rsid w:val="00C776BB"/>
    <w:rsid w:val="00C81088"/>
    <w:rsid w:val="00C810B3"/>
    <w:rsid w:val="00C85EA8"/>
    <w:rsid w:val="00C863ED"/>
    <w:rsid w:val="00C8665A"/>
    <w:rsid w:val="00C916FC"/>
    <w:rsid w:val="00C939E9"/>
    <w:rsid w:val="00C94CE4"/>
    <w:rsid w:val="00C9606D"/>
    <w:rsid w:val="00C97431"/>
    <w:rsid w:val="00CB0E69"/>
    <w:rsid w:val="00CB1D43"/>
    <w:rsid w:val="00CB4E91"/>
    <w:rsid w:val="00CB7A82"/>
    <w:rsid w:val="00CC15F4"/>
    <w:rsid w:val="00CC3761"/>
    <w:rsid w:val="00CC6586"/>
    <w:rsid w:val="00CC7A5B"/>
    <w:rsid w:val="00CD207A"/>
    <w:rsid w:val="00CD35B6"/>
    <w:rsid w:val="00CD4079"/>
    <w:rsid w:val="00CE01FB"/>
    <w:rsid w:val="00CE2530"/>
    <w:rsid w:val="00CE4F9B"/>
    <w:rsid w:val="00CE7F8E"/>
    <w:rsid w:val="00CF3C1E"/>
    <w:rsid w:val="00CF5162"/>
    <w:rsid w:val="00CF5632"/>
    <w:rsid w:val="00D004A0"/>
    <w:rsid w:val="00D00C63"/>
    <w:rsid w:val="00D026E5"/>
    <w:rsid w:val="00D04533"/>
    <w:rsid w:val="00D04A9F"/>
    <w:rsid w:val="00D063E0"/>
    <w:rsid w:val="00D070B0"/>
    <w:rsid w:val="00D07E39"/>
    <w:rsid w:val="00D10D1E"/>
    <w:rsid w:val="00D12BEB"/>
    <w:rsid w:val="00D12E51"/>
    <w:rsid w:val="00D13BDE"/>
    <w:rsid w:val="00D14258"/>
    <w:rsid w:val="00D1472B"/>
    <w:rsid w:val="00D14C75"/>
    <w:rsid w:val="00D15484"/>
    <w:rsid w:val="00D16787"/>
    <w:rsid w:val="00D16DCF"/>
    <w:rsid w:val="00D2009C"/>
    <w:rsid w:val="00D2062B"/>
    <w:rsid w:val="00D2075E"/>
    <w:rsid w:val="00D241D3"/>
    <w:rsid w:val="00D2483B"/>
    <w:rsid w:val="00D24908"/>
    <w:rsid w:val="00D253E1"/>
    <w:rsid w:val="00D27409"/>
    <w:rsid w:val="00D27E2E"/>
    <w:rsid w:val="00D27FA8"/>
    <w:rsid w:val="00D30A6C"/>
    <w:rsid w:val="00D32707"/>
    <w:rsid w:val="00D332A2"/>
    <w:rsid w:val="00D333C0"/>
    <w:rsid w:val="00D33483"/>
    <w:rsid w:val="00D35500"/>
    <w:rsid w:val="00D365D3"/>
    <w:rsid w:val="00D376B3"/>
    <w:rsid w:val="00D42F7B"/>
    <w:rsid w:val="00D42FEF"/>
    <w:rsid w:val="00D44F18"/>
    <w:rsid w:val="00D4653B"/>
    <w:rsid w:val="00D51E80"/>
    <w:rsid w:val="00D52F6E"/>
    <w:rsid w:val="00D5396B"/>
    <w:rsid w:val="00D55089"/>
    <w:rsid w:val="00D55E4F"/>
    <w:rsid w:val="00D5728D"/>
    <w:rsid w:val="00D60FDD"/>
    <w:rsid w:val="00D6177C"/>
    <w:rsid w:val="00D63B2E"/>
    <w:rsid w:val="00D64943"/>
    <w:rsid w:val="00D65684"/>
    <w:rsid w:val="00D65DEF"/>
    <w:rsid w:val="00D73D66"/>
    <w:rsid w:val="00D75450"/>
    <w:rsid w:val="00D76EBE"/>
    <w:rsid w:val="00D7728B"/>
    <w:rsid w:val="00D8144E"/>
    <w:rsid w:val="00D821D0"/>
    <w:rsid w:val="00D852E4"/>
    <w:rsid w:val="00D8627D"/>
    <w:rsid w:val="00D90856"/>
    <w:rsid w:val="00D90D73"/>
    <w:rsid w:val="00D9132F"/>
    <w:rsid w:val="00D91D2C"/>
    <w:rsid w:val="00D9253A"/>
    <w:rsid w:val="00D95760"/>
    <w:rsid w:val="00D9754C"/>
    <w:rsid w:val="00DA0476"/>
    <w:rsid w:val="00DA146A"/>
    <w:rsid w:val="00DA76FA"/>
    <w:rsid w:val="00DB2B49"/>
    <w:rsid w:val="00DB544C"/>
    <w:rsid w:val="00DB5735"/>
    <w:rsid w:val="00DB5E4D"/>
    <w:rsid w:val="00DC0FE5"/>
    <w:rsid w:val="00DC1B7B"/>
    <w:rsid w:val="00DC28FE"/>
    <w:rsid w:val="00DC290C"/>
    <w:rsid w:val="00DC33B4"/>
    <w:rsid w:val="00DC60AF"/>
    <w:rsid w:val="00DC6997"/>
    <w:rsid w:val="00DC716C"/>
    <w:rsid w:val="00DC7647"/>
    <w:rsid w:val="00DD139B"/>
    <w:rsid w:val="00DD2859"/>
    <w:rsid w:val="00DD4656"/>
    <w:rsid w:val="00DD783B"/>
    <w:rsid w:val="00DE7124"/>
    <w:rsid w:val="00DF01DF"/>
    <w:rsid w:val="00DF2EBC"/>
    <w:rsid w:val="00DF3ABF"/>
    <w:rsid w:val="00DF4FF6"/>
    <w:rsid w:val="00DF534B"/>
    <w:rsid w:val="00DF6428"/>
    <w:rsid w:val="00E018FB"/>
    <w:rsid w:val="00E04E7D"/>
    <w:rsid w:val="00E0616E"/>
    <w:rsid w:val="00E061AF"/>
    <w:rsid w:val="00E114F9"/>
    <w:rsid w:val="00E15BE0"/>
    <w:rsid w:val="00E2020C"/>
    <w:rsid w:val="00E21DC0"/>
    <w:rsid w:val="00E21FEF"/>
    <w:rsid w:val="00E22922"/>
    <w:rsid w:val="00E245C8"/>
    <w:rsid w:val="00E33EF7"/>
    <w:rsid w:val="00E4018D"/>
    <w:rsid w:val="00E45432"/>
    <w:rsid w:val="00E47A3A"/>
    <w:rsid w:val="00E52B53"/>
    <w:rsid w:val="00E5585D"/>
    <w:rsid w:val="00E57067"/>
    <w:rsid w:val="00E61F06"/>
    <w:rsid w:val="00E65584"/>
    <w:rsid w:val="00E65B45"/>
    <w:rsid w:val="00E66CE1"/>
    <w:rsid w:val="00E66F0B"/>
    <w:rsid w:val="00E6763B"/>
    <w:rsid w:val="00E70750"/>
    <w:rsid w:val="00E80944"/>
    <w:rsid w:val="00E811B6"/>
    <w:rsid w:val="00E83271"/>
    <w:rsid w:val="00E93B09"/>
    <w:rsid w:val="00E9439C"/>
    <w:rsid w:val="00E94666"/>
    <w:rsid w:val="00E955BE"/>
    <w:rsid w:val="00EA17F7"/>
    <w:rsid w:val="00EA2EF3"/>
    <w:rsid w:val="00EA47CF"/>
    <w:rsid w:val="00EB4DDD"/>
    <w:rsid w:val="00EB58BD"/>
    <w:rsid w:val="00EB6DEC"/>
    <w:rsid w:val="00EC060B"/>
    <w:rsid w:val="00EC0FFC"/>
    <w:rsid w:val="00EC31B8"/>
    <w:rsid w:val="00EC3506"/>
    <w:rsid w:val="00EC491A"/>
    <w:rsid w:val="00EC6200"/>
    <w:rsid w:val="00EC706B"/>
    <w:rsid w:val="00EC70B9"/>
    <w:rsid w:val="00ED03D0"/>
    <w:rsid w:val="00ED1819"/>
    <w:rsid w:val="00ED2E33"/>
    <w:rsid w:val="00ED3024"/>
    <w:rsid w:val="00ED378A"/>
    <w:rsid w:val="00ED4936"/>
    <w:rsid w:val="00ED4D47"/>
    <w:rsid w:val="00ED4F76"/>
    <w:rsid w:val="00ED6198"/>
    <w:rsid w:val="00ED6DD5"/>
    <w:rsid w:val="00ED6FF4"/>
    <w:rsid w:val="00ED71B6"/>
    <w:rsid w:val="00EE140A"/>
    <w:rsid w:val="00EE1EB5"/>
    <w:rsid w:val="00EE2D6D"/>
    <w:rsid w:val="00EE2E13"/>
    <w:rsid w:val="00EE6423"/>
    <w:rsid w:val="00EF0E10"/>
    <w:rsid w:val="00EF18C3"/>
    <w:rsid w:val="00EF1D4D"/>
    <w:rsid w:val="00EF2076"/>
    <w:rsid w:val="00EF2AFB"/>
    <w:rsid w:val="00EF3DA2"/>
    <w:rsid w:val="00EF3F4E"/>
    <w:rsid w:val="00EF56C1"/>
    <w:rsid w:val="00EF5BFD"/>
    <w:rsid w:val="00EF78D6"/>
    <w:rsid w:val="00EF7C73"/>
    <w:rsid w:val="00F00223"/>
    <w:rsid w:val="00F010C9"/>
    <w:rsid w:val="00F01494"/>
    <w:rsid w:val="00F03178"/>
    <w:rsid w:val="00F1756E"/>
    <w:rsid w:val="00F26B82"/>
    <w:rsid w:val="00F26C24"/>
    <w:rsid w:val="00F36958"/>
    <w:rsid w:val="00F36EAA"/>
    <w:rsid w:val="00F41C86"/>
    <w:rsid w:val="00F42A7F"/>
    <w:rsid w:val="00F431FB"/>
    <w:rsid w:val="00F502AD"/>
    <w:rsid w:val="00F5079F"/>
    <w:rsid w:val="00F50E4B"/>
    <w:rsid w:val="00F5270A"/>
    <w:rsid w:val="00F53ACB"/>
    <w:rsid w:val="00F60E46"/>
    <w:rsid w:val="00F6184E"/>
    <w:rsid w:val="00F61B07"/>
    <w:rsid w:val="00F70A5E"/>
    <w:rsid w:val="00F71358"/>
    <w:rsid w:val="00F72A9F"/>
    <w:rsid w:val="00F8007E"/>
    <w:rsid w:val="00F80564"/>
    <w:rsid w:val="00F8089F"/>
    <w:rsid w:val="00F81C8A"/>
    <w:rsid w:val="00F83599"/>
    <w:rsid w:val="00F83E41"/>
    <w:rsid w:val="00F8461A"/>
    <w:rsid w:val="00F84805"/>
    <w:rsid w:val="00F85017"/>
    <w:rsid w:val="00F86570"/>
    <w:rsid w:val="00F90249"/>
    <w:rsid w:val="00F90632"/>
    <w:rsid w:val="00F91E67"/>
    <w:rsid w:val="00F93B0B"/>
    <w:rsid w:val="00F94ED4"/>
    <w:rsid w:val="00FA2183"/>
    <w:rsid w:val="00FA2B02"/>
    <w:rsid w:val="00FA3CBB"/>
    <w:rsid w:val="00FA429E"/>
    <w:rsid w:val="00FB1115"/>
    <w:rsid w:val="00FB2989"/>
    <w:rsid w:val="00FB4876"/>
    <w:rsid w:val="00FB4AE4"/>
    <w:rsid w:val="00FB6778"/>
    <w:rsid w:val="00FC5554"/>
    <w:rsid w:val="00FC7EEE"/>
    <w:rsid w:val="00FD4738"/>
    <w:rsid w:val="00FD6553"/>
    <w:rsid w:val="00FE13F7"/>
    <w:rsid w:val="00FE26B0"/>
    <w:rsid w:val="00FE3ED7"/>
    <w:rsid w:val="00FE7A02"/>
    <w:rsid w:val="00FF5B0E"/>
    <w:rsid w:val="00FF6119"/>
    <w:rsid w:val="00FF6933"/>
    <w:rsid w:val="00FF7C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5361576"/>
  <w15:docId w15:val="{71944368-0AAD-4ED9-B09A-F28E26BCA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before="80"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unhideWhenUsed="1" w:qFormat="1"/>
    <w:lsdException w:name="heading 7" w:semiHidden="1" w:qFormat="1"/>
    <w:lsdException w:name="heading 8" w:semiHidden="1" w:qFormat="1"/>
    <w:lsdException w:name="heading 9" w:semiHidden="1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nhideWhenUsed="1" w:qFormat="1"/>
    <w:lsdException w:name="table of figures" w:semiHidden="1" w:unhideWhenUsed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 w:unhideWhenUsed="1"/>
    <w:lsdException w:name="macro" w:semiHidden="1"/>
    <w:lsdException w:name="toa heading" w:semiHidden="1" w:unhideWhenUsed="1"/>
    <w:lsdException w:name="List" w:semiHidden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iPriority="19" w:unhideWhenUsed="1"/>
    <w:lsdException w:name="List Bullet 3" w:semiHidden="1" w:uiPriority="19" w:unhideWhenUsed="1"/>
    <w:lsdException w:name="List Bullet 4" w:semiHidden="1" w:uiPriority="19" w:unhideWhenUsed="1"/>
    <w:lsdException w:name="List Bullet 5" w:semiHidden="1" w:uiPriority="19" w:unhideWhenUsed="1"/>
    <w:lsdException w:name="List Number 2" w:semiHidden="1" w:uiPriority="19" w:unhideWhenUsed="1"/>
    <w:lsdException w:name="List Number 3" w:semiHidden="1" w:uiPriority="19" w:unhideWhenUsed="1"/>
    <w:lsdException w:name="List Number 4" w:semiHidden="1" w:uiPriority="19" w:unhideWhenUsed="1"/>
    <w:lsdException w:name="List Number 5" w:semiHidden="1" w:uiPriority="19" w:unhideWhenUsed="1"/>
    <w:lsdException w:name="Title" w:uiPriority="9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0" w:qFormat="1"/>
    <w:lsdException w:name="Salutation" w:semiHidden="1"/>
    <w:lsdException w:name="Date" w:semiHidden="1"/>
    <w:lsdException w:name="Body Text First Indent" w:semiHidden="1" w:unhideWhenUsed="1"/>
    <w:lsdException w:name="Body Text First Indent 2" w:semiHidden="1" w:unhideWhenUsed="1"/>
    <w:lsdException w:name="Note Heading" w:semiHidden="1"/>
    <w:lsdException w:name="Body Text 2" w:semiHidden="1" w:unhideWhenUsed="1" w:qFormat="1"/>
    <w:lsdException w:name="Body Text 3" w:unhideWhenUsed="1" w:qFormat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unhideWhenUsed="1"/>
    <w:lsdException w:name="Strong" w:semiHidden="1"/>
    <w:lsdException w:name="Emphasis" w:semiHidden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 w:unhideWhenUsed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qFormat="1"/>
    <w:lsdException w:name="Intense Quote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/>
    <w:lsdException w:name="Intense Emphasis" w:semiHidden="1"/>
    <w:lsdException w:name="Subtle Reference" w:semiHidden="1"/>
    <w:lsdException w:name="Intense Reference" w:semiHidden="1"/>
    <w:lsdException w:name="Book Title" w:semiHidden="1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UTS Normal"/>
    <w:qFormat/>
    <w:rsid w:val="00CC7A5B"/>
    <w:pPr>
      <w:spacing w:before="0" w:after="0"/>
    </w:pPr>
    <w:rPr>
      <w:rFonts w:ascii="Calibri" w:hAnsi="Calibri"/>
      <w:sz w:val="18"/>
    </w:rPr>
  </w:style>
  <w:style w:type="paragraph" w:styleId="Heading1">
    <w:name w:val="heading 1"/>
    <w:aliases w:val="UTS H1"/>
    <w:basedOn w:val="Normal"/>
    <w:next w:val="BodyText"/>
    <w:link w:val="Heading1Char"/>
    <w:qFormat/>
    <w:rsid w:val="007F718B"/>
    <w:pPr>
      <w:keepNext/>
      <w:keepLines/>
      <w:pageBreakBefore/>
      <w:widowControl w:val="0"/>
      <w:spacing w:after="480"/>
      <w:outlineLvl w:val="0"/>
    </w:pPr>
    <w:rPr>
      <w:rFonts w:asciiTheme="majorHAnsi" w:eastAsia="Times New Roman" w:hAnsiTheme="majorHAnsi" w:cs="Arial"/>
      <w:bCs/>
      <w:color w:val="0F4BEB" w:themeColor="accent1"/>
      <w:sz w:val="48"/>
      <w:szCs w:val="32"/>
      <w:lang w:eastAsia="en-AU"/>
    </w:rPr>
  </w:style>
  <w:style w:type="paragraph" w:styleId="Heading2">
    <w:name w:val="heading 2"/>
    <w:aliases w:val="UTS H2"/>
    <w:basedOn w:val="Normal"/>
    <w:next w:val="BodyText"/>
    <w:link w:val="Heading2Char"/>
    <w:qFormat/>
    <w:rsid w:val="002E66CC"/>
    <w:pPr>
      <w:keepNext/>
      <w:keepLines/>
      <w:spacing w:before="320" w:after="240"/>
      <w:outlineLvl w:val="1"/>
    </w:pPr>
    <w:rPr>
      <w:rFonts w:asciiTheme="majorHAnsi" w:eastAsia="Times New Roman" w:hAnsiTheme="majorHAnsi" w:cs="Arial"/>
      <w:bCs/>
      <w:iCs/>
      <w:color w:val="0F4BEB" w:themeColor="accent1"/>
      <w:sz w:val="30"/>
      <w:szCs w:val="28"/>
      <w:lang w:eastAsia="en-AU"/>
    </w:rPr>
  </w:style>
  <w:style w:type="paragraph" w:styleId="Heading3">
    <w:name w:val="heading 3"/>
    <w:aliases w:val="UTS H3"/>
    <w:basedOn w:val="Normal"/>
    <w:next w:val="BodyText"/>
    <w:link w:val="Heading3Char"/>
    <w:qFormat/>
    <w:rsid w:val="00B071F1"/>
    <w:pPr>
      <w:keepNext/>
      <w:keepLines/>
      <w:shd w:val="clear" w:color="auto" w:fill="0F4BEB" w:themeFill="accent1"/>
      <w:outlineLvl w:val="2"/>
    </w:pPr>
    <w:rPr>
      <w:rFonts w:asciiTheme="majorHAnsi" w:eastAsia="Times New Roman" w:hAnsiTheme="majorHAnsi" w:cs="Times New Roman"/>
      <w:b/>
      <w:bCs/>
      <w:color w:val="FFFFFF" w:themeColor="background1"/>
      <w:szCs w:val="24"/>
      <w:lang w:eastAsia="en-AU"/>
    </w:rPr>
  </w:style>
  <w:style w:type="paragraph" w:styleId="Heading4">
    <w:name w:val="heading 4"/>
    <w:aliases w:val="UTS H4"/>
    <w:basedOn w:val="Normal"/>
    <w:next w:val="BodyText"/>
    <w:link w:val="Heading4Char"/>
    <w:qFormat/>
    <w:rsid w:val="00711DA5"/>
    <w:pPr>
      <w:keepNext/>
      <w:keepLines/>
      <w:outlineLvl w:val="3"/>
    </w:pPr>
    <w:rPr>
      <w:rFonts w:asciiTheme="majorHAnsi" w:eastAsia="Times New Roman" w:hAnsiTheme="majorHAnsi" w:cs="Times New Roman"/>
      <w:b/>
      <w:bCs/>
      <w:color w:val="0F4BEB" w:themeColor="accent1"/>
      <w:lang w:eastAsia="en-AU"/>
    </w:rPr>
  </w:style>
  <w:style w:type="paragraph" w:styleId="Heading5">
    <w:name w:val="heading 5"/>
    <w:basedOn w:val="Normal"/>
    <w:next w:val="BodyText"/>
    <w:link w:val="Heading5Char"/>
    <w:semiHidden/>
    <w:qFormat/>
    <w:rsid w:val="00967F38"/>
    <w:pPr>
      <w:keepNext/>
      <w:keepLines/>
      <w:spacing w:before="240" w:after="120"/>
      <w:outlineLvl w:val="4"/>
    </w:pPr>
    <w:rPr>
      <w:rFonts w:asciiTheme="majorHAnsi" w:eastAsia="Times New Roman" w:hAnsiTheme="majorHAnsi" w:cs="Times New Roman"/>
      <w:bCs/>
      <w:iCs/>
      <w:sz w:val="20"/>
      <w:szCs w:val="26"/>
      <w:lang w:eastAsia="en-AU"/>
    </w:rPr>
  </w:style>
  <w:style w:type="paragraph" w:styleId="Heading6">
    <w:name w:val="heading 6"/>
    <w:basedOn w:val="Normal"/>
    <w:next w:val="Normal"/>
    <w:link w:val="Heading6Char"/>
    <w:uiPriority w:val="99"/>
    <w:semiHidden/>
    <w:qFormat/>
    <w:rsid w:val="00444AE6"/>
    <w:pPr>
      <w:spacing w:before="120" w:after="120"/>
      <w:outlineLvl w:val="5"/>
    </w:pPr>
    <w:rPr>
      <w:rFonts w:eastAsia="Times New Roman" w:cs="Times New Roman"/>
      <w:bCs/>
      <w:lang w:eastAsia="en-AU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aliases w:val="UTS Body"/>
    <w:basedOn w:val="Normal"/>
    <w:link w:val="BodyTextChar"/>
    <w:qFormat/>
    <w:rsid w:val="002E66CC"/>
    <w:pPr>
      <w:spacing w:before="120" w:after="120"/>
    </w:pPr>
    <w:rPr>
      <w:rFonts w:eastAsia="Times New Roman" w:cs="Times New Roman"/>
      <w:szCs w:val="24"/>
      <w:lang w:eastAsia="en-AU"/>
    </w:rPr>
  </w:style>
  <w:style w:type="character" w:customStyle="1" w:styleId="BodyTextChar">
    <w:name w:val="Body Text Char"/>
    <w:aliases w:val="UTS Body Char"/>
    <w:basedOn w:val="DefaultParagraphFont"/>
    <w:link w:val="BodyText"/>
    <w:rsid w:val="002E66CC"/>
    <w:rPr>
      <w:rFonts w:eastAsia="Times New Roman" w:cs="Times New Roman"/>
      <w:sz w:val="18"/>
      <w:szCs w:val="24"/>
      <w:lang w:eastAsia="en-AU"/>
    </w:rPr>
  </w:style>
  <w:style w:type="character" w:customStyle="1" w:styleId="Heading1Char">
    <w:name w:val="Heading 1 Char"/>
    <w:aliases w:val="UTS H1 Char"/>
    <w:basedOn w:val="DefaultParagraphFont"/>
    <w:link w:val="Heading1"/>
    <w:rsid w:val="007F718B"/>
    <w:rPr>
      <w:rFonts w:asciiTheme="majorHAnsi" w:eastAsia="Times New Roman" w:hAnsiTheme="majorHAnsi" w:cs="Arial"/>
      <w:bCs/>
      <w:color w:val="0F4BEB" w:themeColor="accent1"/>
      <w:sz w:val="48"/>
      <w:szCs w:val="32"/>
      <w:lang w:eastAsia="en-AU"/>
    </w:rPr>
  </w:style>
  <w:style w:type="character" w:customStyle="1" w:styleId="Heading2Char">
    <w:name w:val="Heading 2 Char"/>
    <w:aliases w:val="UTS H2 Char"/>
    <w:basedOn w:val="DefaultParagraphFont"/>
    <w:link w:val="Heading2"/>
    <w:rsid w:val="002E66CC"/>
    <w:rPr>
      <w:rFonts w:asciiTheme="majorHAnsi" w:eastAsia="Times New Roman" w:hAnsiTheme="majorHAnsi" w:cs="Arial"/>
      <w:bCs/>
      <w:iCs/>
      <w:color w:val="0F4BEB" w:themeColor="accent1"/>
      <w:sz w:val="30"/>
      <w:szCs w:val="28"/>
      <w:lang w:eastAsia="en-AU"/>
    </w:rPr>
  </w:style>
  <w:style w:type="character" w:customStyle="1" w:styleId="Heading3Char">
    <w:name w:val="Heading 3 Char"/>
    <w:aliases w:val="UTS H3 Char"/>
    <w:basedOn w:val="DefaultParagraphFont"/>
    <w:link w:val="Heading3"/>
    <w:rsid w:val="00B071F1"/>
    <w:rPr>
      <w:rFonts w:asciiTheme="majorHAnsi" w:eastAsia="Times New Roman" w:hAnsiTheme="majorHAnsi" w:cs="Times New Roman"/>
      <w:b/>
      <w:bCs/>
      <w:color w:val="FFFFFF" w:themeColor="background1"/>
      <w:sz w:val="18"/>
      <w:szCs w:val="24"/>
      <w:shd w:val="clear" w:color="auto" w:fill="0F4BEB" w:themeFill="accent1"/>
      <w:lang w:eastAsia="en-AU"/>
    </w:rPr>
  </w:style>
  <w:style w:type="character" w:customStyle="1" w:styleId="Heading4Char">
    <w:name w:val="Heading 4 Char"/>
    <w:aliases w:val="UTS H4 Char"/>
    <w:basedOn w:val="DefaultParagraphFont"/>
    <w:link w:val="Heading4"/>
    <w:rsid w:val="00711DA5"/>
    <w:rPr>
      <w:rFonts w:asciiTheme="majorHAnsi" w:eastAsia="Times New Roman" w:hAnsiTheme="majorHAnsi" w:cs="Times New Roman"/>
      <w:b/>
      <w:bCs/>
      <w:color w:val="0F4BEB" w:themeColor="accent1"/>
      <w:sz w:val="18"/>
      <w:lang w:eastAsia="en-AU"/>
    </w:rPr>
  </w:style>
  <w:style w:type="paragraph" w:customStyle="1" w:styleId="NbrHeading1">
    <w:name w:val="Nbr Heading 1"/>
    <w:aliases w:val="UTS Nbr H1"/>
    <w:basedOn w:val="Heading1"/>
    <w:next w:val="BodyText"/>
    <w:qFormat/>
    <w:rsid w:val="003A08A5"/>
    <w:pPr>
      <w:numPr>
        <w:numId w:val="15"/>
      </w:numPr>
    </w:pPr>
    <w:rPr>
      <w:bCs w:val="0"/>
    </w:rPr>
  </w:style>
  <w:style w:type="paragraph" w:customStyle="1" w:styleId="NbrHeading2">
    <w:name w:val="Nbr Heading 2"/>
    <w:aliases w:val="UTS Nbr H2"/>
    <w:basedOn w:val="Heading2"/>
    <w:next w:val="BodyText"/>
    <w:qFormat/>
    <w:rsid w:val="003A08A5"/>
    <w:pPr>
      <w:numPr>
        <w:ilvl w:val="1"/>
        <w:numId w:val="15"/>
      </w:numPr>
    </w:pPr>
  </w:style>
  <w:style w:type="paragraph" w:customStyle="1" w:styleId="NbrHeading3">
    <w:name w:val="Nbr Heading 3"/>
    <w:aliases w:val="UTS Nbr H3"/>
    <w:basedOn w:val="Heading3"/>
    <w:next w:val="BodyText"/>
    <w:qFormat/>
    <w:rsid w:val="00822503"/>
    <w:pPr>
      <w:numPr>
        <w:ilvl w:val="2"/>
        <w:numId w:val="15"/>
      </w:numPr>
    </w:pPr>
  </w:style>
  <w:style w:type="paragraph" w:customStyle="1" w:styleId="NbrHeading4">
    <w:name w:val="Nbr Heading 4"/>
    <w:aliases w:val="UTS Nbr H4"/>
    <w:basedOn w:val="Heading4"/>
    <w:next w:val="BodyText"/>
    <w:qFormat/>
    <w:rsid w:val="003A08A5"/>
    <w:pPr>
      <w:numPr>
        <w:ilvl w:val="3"/>
        <w:numId w:val="15"/>
      </w:numPr>
    </w:pPr>
  </w:style>
  <w:style w:type="paragraph" w:styleId="Title">
    <w:name w:val="Title"/>
    <w:aliases w:val="UTS Title"/>
    <w:basedOn w:val="Normal"/>
    <w:next w:val="BodyText"/>
    <w:link w:val="TitleChar"/>
    <w:uiPriority w:val="9"/>
    <w:qFormat/>
    <w:rsid w:val="00CD207A"/>
    <w:pPr>
      <w:spacing w:after="240"/>
    </w:pPr>
    <w:rPr>
      <w:rFonts w:asciiTheme="majorHAnsi" w:eastAsiaTheme="majorEastAsia" w:hAnsiTheme="majorHAnsi" w:cstheme="majorBidi"/>
      <w:color w:val="FFFFFF" w:themeColor="background1"/>
      <w:sz w:val="30"/>
      <w:szCs w:val="52"/>
    </w:rPr>
  </w:style>
  <w:style w:type="character" w:customStyle="1" w:styleId="TitleChar">
    <w:name w:val="Title Char"/>
    <w:aliases w:val="UTS Title Char"/>
    <w:basedOn w:val="DefaultParagraphFont"/>
    <w:link w:val="Title"/>
    <w:uiPriority w:val="9"/>
    <w:rsid w:val="00CD207A"/>
    <w:rPr>
      <w:rFonts w:asciiTheme="majorHAnsi" w:eastAsiaTheme="majorEastAsia" w:hAnsiTheme="majorHAnsi" w:cstheme="majorBidi"/>
      <w:color w:val="FFFFFF" w:themeColor="background1"/>
      <w:sz w:val="30"/>
      <w:szCs w:val="52"/>
    </w:rPr>
  </w:style>
  <w:style w:type="paragraph" w:styleId="Subtitle">
    <w:name w:val="Subtitle"/>
    <w:aliases w:val="UTS Subtitle"/>
    <w:basedOn w:val="Normal"/>
    <w:next w:val="BodyText"/>
    <w:link w:val="SubtitleChar"/>
    <w:uiPriority w:val="10"/>
    <w:qFormat/>
    <w:rsid w:val="00CD207A"/>
    <w:rPr>
      <w:rFonts w:eastAsia="Times New Roman"/>
      <w:color w:val="FFFFFF" w:themeColor="background1"/>
      <w:sz w:val="100"/>
      <w:lang w:val="en-US"/>
    </w:rPr>
  </w:style>
  <w:style w:type="character" w:customStyle="1" w:styleId="SubtitleChar">
    <w:name w:val="Subtitle Char"/>
    <w:aliases w:val="UTS Subtitle Char"/>
    <w:basedOn w:val="DefaultParagraphFont"/>
    <w:link w:val="Subtitle"/>
    <w:uiPriority w:val="10"/>
    <w:rsid w:val="00CD207A"/>
    <w:rPr>
      <w:rFonts w:eastAsia="Times New Roman"/>
      <w:color w:val="FFFFFF" w:themeColor="background1"/>
      <w:sz w:val="100"/>
      <w:lang w:val="en-US"/>
    </w:rPr>
  </w:style>
  <w:style w:type="paragraph" w:styleId="BodyText2">
    <w:name w:val="Body Text 2"/>
    <w:basedOn w:val="BodyText"/>
    <w:link w:val="BodyText2Char"/>
    <w:uiPriority w:val="99"/>
    <w:semiHidden/>
    <w:qFormat/>
    <w:rsid w:val="00444AE6"/>
    <w:pPr>
      <w:numPr>
        <w:ilvl w:val="1"/>
      </w:numPr>
      <w:tabs>
        <w:tab w:val="left" w:pos="567"/>
      </w:tabs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44AE6"/>
    <w:rPr>
      <w:rFonts w:eastAsia="Times New Roman" w:cs="Times New Roman"/>
      <w:szCs w:val="24"/>
      <w:lang w:eastAsia="en-AU"/>
    </w:rPr>
  </w:style>
  <w:style w:type="paragraph" w:styleId="Header">
    <w:name w:val="header"/>
    <w:basedOn w:val="Normal"/>
    <w:link w:val="HeaderChar"/>
    <w:uiPriority w:val="99"/>
    <w:rsid w:val="00CD207A"/>
    <w:rPr>
      <w:color w:val="0F4BEB" w:themeColor="accent1"/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CD207A"/>
    <w:rPr>
      <w:color w:val="0F4BEB" w:themeColor="accent1"/>
      <w:sz w:val="16"/>
    </w:rPr>
  </w:style>
  <w:style w:type="paragraph" w:styleId="Footer">
    <w:name w:val="footer"/>
    <w:basedOn w:val="Normal"/>
    <w:link w:val="FooterChar"/>
    <w:uiPriority w:val="99"/>
    <w:rsid w:val="00012538"/>
    <w:pPr>
      <w:tabs>
        <w:tab w:val="right" w:pos="9639"/>
      </w:tabs>
      <w:spacing w:after="120"/>
    </w:pPr>
    <w:rPr>
      <w:color w:val="0F4BEB" w:themeColor="accent1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012538"/>
    <w:rPr>
      <w:color w:val="0F4BEB" w:themeColor="accent1"/>
      <w:sz w:val="16"/>
    </w:rPr>
  </w:style>
  <w:style w:type="paragraph" w:styleId="ListNumber0">
    <w:name w:val="List Number"/>
    <w:aliases w:val="UTS Number"/>
    <w:basedOn w:val="BodyText"/>
    <w:uiPriority w:val="1"/>
    <w:qFormat/>
    <w:rsid w:val="00D63B2E"/>
    <w:pPr>
      <w:numPr>
        <w:numId w:val="10"/>
      </w:numPr>
    </w:pPr>
  </w:style>
  <w:style w:type="paragraph" w:styleId="ListBullet0">
    <w:name w:val="List Bullet"/>
    <w:aliases w:val="UTS Bullet"/>
    <w:basedOn w:val="BodyText"/>
    <w:uiPriority w:val="1"/>
    <w:qFormat/>
    <w:rsid w:val="00D63B2E"/>
    <w:pPr>
      <w:numPr>
        <w:numId w:val="9"/>
      </w:numPr>
    </w:pPr>
  </w:style>
  <w:style w:type="paragraph" w:styleId="TOCHeading">
    <w:name w:val="TOC Heading"/>
    <w:basedOn w:val="Heading1"/>
    <w:next w:val="Normal"/>
    <w:uiPriority w:val="39"/>
    <w:qFormat/>
    <w:rsid w:val="003A21A7"/>
    <w:pPr>
      <w:pageBreakBefore w:val="0"/>
      <w:spacing w:before="480" w:after="240"/>
    </w:pPr>
  </w:style>
  <w:style w:type="character" w:styleId="Hyperlink">
    <w:name w:val="Hyperlink"/>
    <w:basedOn w:val="DefaultParagraphFont"/>
    <w:uiPriority w:val="99"/>
    <w:rsid w:val="00BF1F87"/>
    <w:rPr>
      <w:color w:val="0F4BEB" w:themeColor="accent1"/>
      <w:u w:val="single"/>
    </w:rPr>
  </w:style>
  <w:style w:type="paragraph" w:styleId="TOC1">
    <w:name w:val="toc 1"/>
    <w:basedOn w:val="Normal"/>
    <w:next w:val="Normal"/>
    <w:uiPriority w:val="39"/>
    <w:rsid w:val="00EB6DEC"/>
    <w:pPr>
      <w:keepNext/>
      <w:tabs>
        <w:tab w:val="right" w:pos="8505"/>
      </w:tabs>
      <w:spacing w:before="240" w:after="120"/>
    </w:pPr>
    <w:rPr>
      <w:b/>
      <w:noProof/>
    </w:rPr>
  </w:style>
  <w:style w:type="paragraph" w:styleId="TOC2">
    <w:name w:val="toc 2"/>
    <w:basedOn w:val="Normal"/>
    <w:next w:val="Normal"/>
    <w:uiPriority w:val="39"/>
    <w:rsid w:val="007F718B"/>
    <w:pPr>
      <w:tabs>
        <w:tab w:val="right" w:pos="8505"/>
      </w:tabs>
      <w:spacing w:after="80"/>
      <w:ind w:left="284"/>
    </w:pPr>
  </w:style>
  <w:style w:type="paragraph" w:styleId="TOC3">
    <w:name w:val="toc 3"/>
    <w:basedOn w:val="Normal"/>
    <w:next w:val="Normal"/>
    <w:uiPriority w:val="39"/>
    <w:rsid w:val="007F718B"/>
    <w:pPr>
      <w:tabs>
        <w:tab w:val="right" w:pos="8505"/>
      </w:tabs>
      <w:spacing w:after="20"/>
      <w:ind w:left="567"/>
    </w:pPr>
    <w:rPr>
      <w:noProof/>
    </w:rPr>
  </w:style>
  <w:style w:type="table" w:styleId="TableGrid">
    <w:name w:val="Table Grid"/>
    <w:basedOn w:val="TableNormal"/>
    <w:uiPriority w:val="59"/>
    <w:rsid w:val="00DB2B4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nedRedTable">
    <w:name w:val="Lined Red Table"/>
    <w:basedOn w:val="LinedBlueTable"/>
    <w:uiPriority w:val="99"/>
    <w:rsid w:val="00562433"/>
    <w:tblPr>
      <w:tblBorders>
        <w:top w:val="none" w:sz="0" w:space="0" w:color="auto"/>
        <w:bottom w:val="single" w:sz="18" w:space="0" w:color="FFD2CD" w:themeColor="accent2" w:themeTint="33"/>
        <w:insideH w:val="single" w:sz="18" w:space="0" w:color="FFD2CD" w:themeColor="accent2" w:themeTint="33"/>
      </w:tblBorders>
    </w:tblPr>
    <w:tcPr>
      <w:shd w:val="clear" w:color="auto" w:fill="auto"/>
    </w:tcPr>
    <w:tblStylePr w:type="firstRow">
      <w:rPr>
        <w:color w:val="FFFFFF" w:themeColor="background1"/>
      </w:rPr>
      <w:tblPr/>
      <w:tcPr>
        <w:tcBorders>
          <w:top w:val="single" w:sz="18" w:space="0" w:color="FFD2CD" w:themeColor="accent2" w:themeTint="33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2305" w:themeFill="accent2"/>
      </w:tcPr>
    </w:tblStylePr>
    <w:tblStylePr w:type="lastRow">
      <w:rPr>
        <w:b/>
        <w:color w:val="auto"/>
      </w:rPr>
      <w:tblPr/>
      <w:tcPr>
        <w:shd w:val="clear" w:color="auto" w:fill="FFF1EF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single" w:sz="18" w:space="0" w:color="FFD2CD" w:themeColor="accent2" w:themeTint="33"/>
          <w:right w:val="nil"/>
          <w:insideH w:val="single" w:sz="18" w:space="0" w:color="FFD2CD" w:themeColor="accent2" w:themeTint="33"/>
          <w:insideV w:val="nil"/>
        </w:tcBorders>
        <w:shd w:val="clear" w:color="auto" w:fill="FF2305" w:themeFill="accent2"/>
      </w:tcPr>
    </w:tblStylePr>
    <w:tblStylePr w:type="lastCol">
      <w:tblPr/>
      <w:tcPr>
        <w:shd w:val="clear" w:color="auto" w:fill="FFF1EF"/>
      </w:tcPr>
    </w:tblStylePr>
    <w:tblStylePr w:type="band2Vert">
      <w:tblPr/>
      <w:tcPr>
        <w:shd w:val="clear" w:color="auto" w:fill="FFF1EF"/>
      </w:tcPr>
    </w:tblStylePr>
    <w:tblStylePr w:type="band2Horz">
      <w:tblPr/>
      <w:tcPr>
        <w:shd w:val="clear" w:color="auto" w:fill="FFF1EF"/>
      </w:tcPr>
    </w:tblStylePr>
  </w:style>
  <w:style w:type="paragraph" w:customStyle="1" w:styleId="TableHeading">
    <w:name w:val="Table Heading"/>
    <w:aliases w:val="UTS Table Heading"/>
    <w:basedOn w:val="Normal"/>
    <w:next w:val="BodyText"/>
    <w:uiPriority w:val="3"/>
    <w:qFormat/>
    <w:rsid w:val="00C6313E"/>
    <w:pPr>
      <w:spacing w:before="60" w:after="60"/>
      <w:ind w:left="113" w:right="113"/>
    </w:pPr>
    <w:rPr>
      <w:b/>
    </w:rPr>
  </w:style>
  <w:style w:type="paragraph" w:customStyle="1" w:styleId="TableText">
    <w:name w:val="Table Text"/>
    <w:aliases w:val="UTS Table Text"/>
    <w:basedOn w:val="Normal"/>
    <w:uiPriority w:val="3"/>
    <w:qFormat/>
    <w:rsid w:val="00C6313E"/>
    <w:pPr>
      <w:spacing w:before="60" w:after="60"/>
      <w:ind w:left="113" w:right="113"/>
    </w:pPr>
  </w:style>
  <w:style w:type="paragraph" w:customStyle="1" w:styleId="TableBullet">
    <w:name w:val="Table Bullet"/>
    <w:aliases w:val="UTS Table Bullet"/>
    <w:basedOn w:val="TableText"/>
    <w:uiPriority w:val="4"/>
    <w:qFormat/>
    <w:rsid w:val="003A69D5"/>
    <w:pPr>
      <w:numPr>
        <w:numId w:val="12"/>
      </w:numPr>
      <w:spacing w:before="0" w:after="0"/>
    </w:pPr>
    <w:rPr>
      <w:rFonts w:eastAsia="Times New Roman" w:cs="Times New Roman"/>
      <w:szCs w:val="24"/>
      <w:lang w:eastAsia="en-AU"/>
    </w:rPr>
  </w:style>
  <w:style w:type="paragraph" w:customStyle="1" w:styleId="TableNumber">
    <w:name w:val="Table Number"/>
    <w:aliases w:val="UTS Table Number"/>
    <w:basedOn w:val="TableText"/>
    <w:uiPriority w:val="4"/>
    <w:qFormat/>
    <w:rsid w:val="00411DB3"/>
    <w:pPr>
      <w:numPr>
        <w:numId w:val="13"/>
      </w:numPr>
    </w:pPr>
  </w:style>
  <w:style w:type="character" w:customStyle="1" w:styleId="Heading5Char">
    <w:name w:val="Heading 5 Char"/>
    <w:basedOn w:val="DefaultParagraphFont"/>
    <w:link w:val="Heading5"/>
    <w:semiHidden/>
    <w:rsid w:val="00D27E2E"/>
    <w:rPr>
      <w:rFonts w:asciiTheme="majorHAnsi" w:eastAsia="Times New Roman" w:hAnsiTheme="majorHAnsi" w:cs="Times New Roman"/>
      <w:bCs/>
      <w:iCs/>
      <w:sz w:val="20"/>
      <w:szCs w:val="26"/>
      <w:lang w:eastAsia="en-AU"/>
    </w:rPr>
  </w:style>
  <w:style w:type="character" w:customStyle="1" w:styleId="Heading6Char">
    <w:name w:val="Heading 6 Char"/>
    <w:basedOn w:val="DefaultParagraphFont"/>
    <w:link w:val="Heading6"/>
    <w:uiPriority w:val="99"/>
    <w:semiHidden/>
    <w:rsid w:val="00E33EF7"/>
    <w:rPr>
      <w:rFonts w:eastAsia="Times New Roman" w:cs="Times New Roman"/>
      <w:bCs/>
      <w:sz w:val="18"/>
      <w:lang w:eastAsia="en-AU"/>
    </w:rPr>
  </w:style>
  <w:style w:type="paragraph" w:styleId="BodyText3">
    <w:name w:val="Body Text 3"/>
    <w:basedOn w:val="BodyText"/>
    <w:link w:val="BodyText3Char"/>
    <w:uiPriority w:val="99"/>
    <w:semiHidden/>
    <w:qFormat/>
    <w:rsid w:val="00444AE6"/>
    <w:pPr>
      <w:numPr>
        <w:ilvl w:val="2"/>
      </w:numPr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44AE6"/>
    <w:rPr>
      <w:rFonts w:eastAsia="Times New Roman" w:cs="Times New Roman"/>
      <w:szCs w:val="16"/>
      <w:lang w:eastAsia="en-AU"/>
    </w:rPr>
  </w:style>
  <w:style w:type="paragraph" w:styleId="ListParagraph0">
    <w:name w:val="List Paragraph"/>
    <w:aliases w:val="UTS Para"/>
    <w:basedOn w:val="BodyText"/>
    <w:uiPriority w:val="34"/>
    <w:qFormat/>
    <w:rsid w:val="00D63B2E"/>
    <w:pPr>
      <w:numPr>
        <w:numId w:val="11"/>
      </w:numPr>
    </w:pPr>
  </w:style>
  <w:style w:type="paragraph" w:styleId="TOC4">
    <w:name w:val="toc 4"/>
    <w:basedOn w:val="TOC1"/>
    <w:next w:val="Normal"/>
    <w:uiPriority w:val="39"/>
    <w:rsid w:val="00DF01DF"/>
    <w:pPr>
      <w:tabs>
        <w:tab w:val="left" w:pos="851"/>
      </w:tabs>
      <w:ind w:left="851" w:hanging="851"/>
    </w:pPr>
  </w:style>
  <w:style w:type="paragraph" w:customStyle="1" w:styleId="NbrHeading5">
    <w:name w:val="Nbr Heading 5"/>
    <w:basedOn w:val="Heading5"/>
    <w:next w:val="BodyText"/>
    <w:semiHidden/>
    <w:qFormat/>
    <w:rsid w:val="003A08A5"/>
    <w:pPr>
      <w:numPr>
        <w:ilvl w:val="4"/>
        <w:numId w:val="15"/>
      </w:numPr>
    </w:pPr>
  </w:style>
  <w:style w:type="table" w:customStyle="1" w:styleId="ShadedRedTable">
    <w:name w:val="Shaded Red Table"/>
    <w:basedOn w:val="ShadedBlueTable"/>
    <w:uiPriority w:val="99"/>
    <w:rsid w:val="003E6AF6"/>
    <w:tblPr/>
    <w:tcPr>
      <w:shd w:val="clear" w:color="auto" w:fill="FFF1EF"/>
    </w:tcPr>
    <w:tblStylePr w:type="firstRow">
      <w:rPr>
        <w:color w:val="FFFFFF" w:themeColor="background1"/>
      </w:rPr>
      <w:tblPr/>
      <w:tcPr>
        <w:tcBorders>
          <w:top w:val="single" w:sz="36" w:space="0" w:color="000000" w:themeColor="text1"/>
        </w:tcBorders>
        <w:shd w:val="clear" w:color="auto" w:fill="FF2305" w:themeFill="accent2"/>
      </w:tcPr>
    </w:tblStylePr>
    <w:tblStylePr w:type="lastRow">
      <w:rPr>
        <w:b/>
      </w:rPr>
      <w:tblPr/>
      <w:tcPr>
        <w:shd w:val="clear" w:color="auto" w:fill="FFD2CD" w:themeFill="accent2" w:themeFillTint="33"/>
      </w:tcPr>
    </w:tblStylePr>
    <w:tblStylePr w:type="firstCol">
      <w:rPr>
        <w:color w:val="FFFFFF" w:themeColor="background1"/>
      </w:rPr>
      <w:tblPr/>
      <w:tcPr>
        <w:shd w:val="clear" w:color="auto" w:fill="FF2305" w:themeFill="accent2"/>
      </w:tcPr>
    </w:tblStylePr>
    <w:tblStylePr w:type="lastCol">
      <w:tblPr/>
      <w:tcPr>
        <w:shd w:val="clear" w:color="auto" w:fill="FFD2CD" w:themeFill="accent2" w:themeFillTint="33"/>
      </w:tcPr>
    </w:tblStylePr>
    <w:tblStylePr w:type="band2Vert">
      <w:tblPr/>
      <w:tcPr>
        <w:shd w:val="clear" w:color="auto" w:fill="FFD2CD" w:themeFill="accent2" w:themeFillTint="33"/>
      </w:tcPr>
    </w:tblStylePr>
    <w:tblStylePr w:type="band2Horz">
      <w:tblPr/>
      <w:tcPr>
        <w:shd w:val="clear" w:color="auto" w:fill="FFD2CD" w:themeFill="accent2" w:themeFillTint="33"/>
      </w:tcPr>
    </w:tblStylePr>
  </w:style>
  <w:style w:type="table" w:customStyle="1" w:styleId="ShadedBlackTable">
    <w:name w:val="Shaded Black Table"/>
    <w:basedOn w:val="ShadedRedTable"/>
    <w:uiPriority w:val="99"/>
    <w:rsid w:val="003E6AF6"/>
    <w:tblPr/>
    <w:tcPr>
      <w:shd w:val="clear" w:color="auto" w:fill="F2F2F2" w:themeFill="background2"/>
    </w:tcPr>
    <w:tblStylePr w:type="firstRow">
      <w:rPr>
        <w:color w:val="FFFFFF" w:themeColor="background1"/>
      </w:rPr>
      <w:tblPr/>
      <w:tcPr>
        <w:tcBorders>
          <w:top w:val="single" w:sz="36" w:space="0" w:color="0F4BEB" w:themeColor="accent1"/>
        </w:tcBorders>
        <w:shd w:val="clear" w:color="auto" w:fill="000000" w:themeFill="text1"/>
      </w:tcPr>
    </w:tblStylePr>
    <w:tblStylePr w:type="lastRow">
      <w:rPr>
        <w:b/>
      </w:rPr>
      <w:tblPr/>
      <w:tcPr>
        <w:shd w:val="clear" w:color="auto" w:fill="DADADA" w:themeFill="background2" w:themeFillShade="E6"/>
      </w:tcPr>
    </w:tblStylePr>
    <w:tblStylePr w:type="firstCol">
      <w:rPr>
        <w:color w:val="FFFFFF" w:themeColor="background1"/>
      </w:rPr>
      <w:tblPr/>
      <w:tcPr>
        <w:shd w:val="clear" w:color="auto" w:fill="000000" w:themeFill="text1"/>
      </w:tcPr>
    </w:tblStylePr>
    <w:tblStylePr w:type="lastCol">
      <w:tblPr/>
      <w:tcPr>
        <w:shd w:val="clear" w:color="auto" w:fill="DADADA" w:themeFill="background2" w:themeFillShade="E6"/>
      </w:tcPr>
    </w:tblStylePr>
    <w:tblStylePr w:type="band2Vert">
      <w:tblPr/>
      <w:tcPr>
        <w:shd w:val="clear" w:color="auto" w:fill="DADADA" w:themeFill="background2" w:themeFillShade="E6"/>
      </w:tcPr>
    </w:tblStylePr>
    <w:tblStylePr w:type="band2Horz">
      <w:tblPr/>
      <w:tcPr>
        <w:shd w:val="clear" w:color="auto" w:fill="DADADA" w:themeFill="background2" w:themeFillShade="E6"/>
      </w:tcPr>
    </w:tblStylePr>
  </w:style>
  <w:style w:type="paragraph" w:styleId="BalloonText">
    <w:name w:val="Balloon Text"/>
    <w:basedOn w:val="Normal"/>
    <w:link w:val="BalloonTextChar"/>
    <w:uiPriority w:val="99"/>
    <w:semiHidden/>
    <w:rsid w:val="00E21DC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1DC0"/>
    <w:rPr>
      <w:rFonts w:ascii="Tahoma" w:hAnsi="Tahoma" w:cs="Tahoma"/>
      <w:sz w:val="16"/>
      <w:szCs w:val="16"/>
    </w:rPr>
  </w:style>
  <w:style w:type="paragraph" w:styleId="Quote">
    <w:name w:val="Quote"/>
    <w:basedOn w:val="Normal"/>
    <w:next w:val="Normal"/>
    <w:link w:val="QuoteChar"/>
    <w:uiPriority w:val="99"/>
    <w:semiHidden/>
    <w:qFormat/>
    <w:rsid w:val="00076F97"/>
    <w:pPr>
      <w:spacing w:before="180" w:after="180"/>
      <w:ind w:left="567" w:right="567"/>
      <w:jc w:val="center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99"/>
    <w:semiHidden/>
    <w:rsid w:val="00E33EF7"/>
    <w:rPr>
      <w:i/>
      <w:iCs/>
      <w:color w:val="000000" w:themeColor="text1"/>
      <w:sz w:val="18"/>
    </w:rPr>
  </w:style>
  <w:style w:type="paragraph" w:customStyle="1" w:styleId="FigureCaption">
    <w:name w:val="Figure Caption"/>
    <w:basedOn w:val="Normal"/>
    <w:next w:val="BodyText"/>
    <w:uiPriority w:val="6"/>
    <w:qFormat/>
    <w:rsid w:val="0055219D"/>
    <w:pPr>
      <w:tabs>
        <w:tab w:val="left" w:pos="1134"/>
      </w:tabs>
      <w:spacing w:before="120" w:after="240"/>
      <w:ind w:left="1134" w:hanging="1134"/>
      <w:jc w:val="center"/>
    </w:pPr>
    <w:rPr>
      <w:b/>
    </w:rPr>
  </w:style>
  <w:style w:type="paragraph" w:customStyle="1" w:styleId="TableCaption">
    <w:name w:val="Table Caption"/>
    <w:basedOn w:val="Caption"/>
    <w:uiPriority w:val="6"/>
    <w:qFormat/>
    <w:rsid w:val="00FE7A02"/>
    <w:pPr>
      <w:keepNext/>
    </w:pPr>
  </w:style>
  <w:style w:type="paragraph" w:customStyle="1" w:styleId="FigureStyle">
    <w:name w:val="Figure Style"/>
    <w:basedOn w:val="BodyText"/>
    <w:uiPriority w:val="6"/>
    <w:qFormat/>
    <w:rsid w:val="00FE7A02"/>
    <w:pPr>
      <w:keepNext/>
      <w:spacing w:before="240"/>
      <w:jc w:val="center"/>
    </w:pPr>
  </w:style>
  <w:style w:type="paragraph" w:styleId="TOC5">
    <w:name w:val="toc 5"/>
    <w:basedOn w:val="TOC2"/>
    <w:next w:val="Normal"/>
    <w:uiPriority w:val="39"/>
    <w:rsid w:val="0061089F"/>
    <w:pPr>
      <w:tabs>
        <w:tab w:val="left" w:pos="851"/>
      </w:tabs>
      <w:ind w:left="851" w:hanging="851"/>
    </w:pPr>
  </w:style>
  <w:style w:type="paragraph" w:styleId="TOC6">
    <w:name w:val="toc 6"/>
    <w:basedOn w:val="TOC3"/>
    <w:next w:val="Normal"/>
    <w:uiPriority w:val="39"/>
    <w:rsid w:val="0061089F"/>
    <w:pPr>
      <w:tabs>
        <w:tab w:val="left" w:pos="851"/>
      </w:tabs>
      <w:ind w:left="851" w:hanging="851"/>
    </w:pPr>
  </w:style>
  <w:style w:type="paragraph" w:styleId="TOC7">
    <w:name w:val="toc 7"/>
    <w:basedOn w:val="TOC2"/>
    <w:next w:val="Normal"/>
    <w:uiPriority w:val="39"/>
    <w:rsid w:val="003B4DCF"/>
    <w:pPr>
      <w:spacing w:after="60"/>
    </w:pPr>
    <w:rPr>
      <w:sz w:val="16"/>
    </w:rPr>
  </w:style>
  <w:style w:type="paragraph" w:styleId="TOC8">
    <w:name w:val="toc 8"/>
    <w:basedOn w:val="Normal"/>
    <w:next w:val="Normal"/>
    <w:uiPriority w:val="39"/>
    <w:rsid w:val="003B4DCF"/>
    <w:pPr>
      <w:tabs>
        <w:tab w:val="left" w:pos="851"/>
        <w:tab w:val="right" w:pos="9639"/>
      </w:tabs>
      <w:spacing w:after="60"/>
      <w:ind w:left="851" w:hanging="851"/>
    </w:pPr>
    <w:rPr>
      <w:sz w:val="16"/>
    </w:rPr>
  </w:style>
  <w:style w:type="paragraph" w:styleId="TOC9">
    <w:name w:val="toc 9"/>
    <w:basedOn w:val="Normal"/>
    <w:next w:val="Normal"/>
    <w:uiPriority w:val="39"/>
    <w:semiHidden/>
    <w:rsid w:val="003B4DCF"/>
    <w:pPr>
      <w:tabs>
        <w:tab w:val="left" w:pos="1418"/>
        <w:tab w:val="right" w:pos="9639"/>
      </w:tabs>
      <w:spacing w:after="60"/>
      <w:ind w:left="1134" w:hanging="1134"/>
    </w:pPr>
  </w:style>
  <w:style w:type="numbering" w:customStyle="1" w:styleId="ListNumber">
    <w:name w:val="List_Number"/>
    <w:uiPriority w:val="99"/>
    <w:rsid w:val="00D63B2E"/>
    <w:pPr>
      <w:numPr>
        <w:numId w:val="3"/>
      </w:numPr>
    </w:pPr>
  </w:style>
  <w:style w:type="numbering" w:customStyle="1" w:styleId="ListParagraph">
    <w:name w:val="List_Paragraph"/>
    <w:uiPriority w:val="99"/>
    <w:rsid w:val="00D63B2E"/>
    <w:pPr>
      <w:numPr>
        <w:numId w:val="5"/>
      </w:numPr>
    </w:pPr>
  </w:style>
  <w:style w:type="paragraph" w:styleId="Caption">
    <w:name w:val="caption"/>
    <w:basedOn w:val="Normal"/>
    <w:next w:val="Normal"/>
    <w:uiPriority w:val="99"/>
    <w:semiHidden/>
    <w:qFormat/>
    <w:rsid w:val="0055219D"/>
    <w:pPr>
      <w:tabs>
        <w:tab w:val="left" w:pos="1134"/>
      </w:tabs>
      <w:spacing w:before="240" w:after="120"/>
      <w:ind w:left="1134" w:hanging="1134"/>
    </w:pPr>
    <w:rPr>
      <w:b/>
    </w:rPr>
  </w:style>
  <w:style w:type="paragraph" w:customStyle="1" w:styleId="ListAlpha0">
    <w:name w:val="List Alpha"/>
    <w:aliases w:val="UTS Alpha"/>
    <w:basedOn w:val="BodyText"/>
    <w:uiPriority w:val="1"/>
    <w:qFormat/>
    <w:rsid w:val="00D63B2E"/>
    <w:pPr>
      <w:numPr>
        <w:numId w:val="8"/>
      </w:numPr>
    </w:pPr>
  </w:style>
  <w:style w:type="numbering" w:customStyle="1" w:styleId="ListAlpha">
    <w:name w:val="List_Alpha"/>
    <w:uiPriority w:val="99"/>
    <w:rsid w:val="00D63B2E"/>
    <w:pPr>
      <w:numPr>
        <w:numId w:val="1"/>
      </w:numPr>
    </w:pPr>
  </w:style>
  <w:style w:type="paragraph" w:styleId="TableofAuthorities">
    <w:name w:val="table of authorities"/>
    <w:basedOn w:val="Normal"/>
    <w:next w:val="Normal"/>
    <w:uiPriority w:val="99"/>
    <w:semiHidden/>
    <w:rsid w:val="00E018FB"/>
    <w:pPr>
      <w:ind w:left="200" w:hanging="200"/>
    </w:pPr>
  </w:style>
  <w:style w:type="paragraph" w:styleId="TableofFigures">
    <w:name w:val="table of figures"/>
    <w:basedOn w:val="TOC3"/>
    <w:next w:val="Normal"/>
    <w:uiPriority w:val="99"/>
    <w:rsid w:val="003A21A7"/>
    <w:pPr>
      <w:spacing w:after="60"/>
      <w:ind w:left="0"/>
    </w:pPr>
  </w:style>
  <w:style w:type="table" w:customStyle="1" w:styleId="LinedBlueTable">
    <w:name w:val="Lined Blue Table"/>
    <w:basedOn w:val="TableNormal"/>
    <w:uiPriority w:val="99"/>
    <w:rsid w:val="00562433"/>
    <w:pPr>
      <w:spacing w:before="0" w:after="0"/>
      <w:ind w:left="113" w:right="113"/>
    </w:pPr>
    <w:tblPr>
      <w:tblStyleRowBandSize w:val="1"/>
      <w:tblStyleColBandSize w:val="1"/>
      <w:tblBorders>
        <w:top w:val="single" w:sz="18" w:space="0" w:color="CEDAFC" w:themeColor="accent1" w:themeTint="33"/>
        <w:bottom w:val="single" w:sz="18" w:space="0" w:color="CEDAFC" w:themeColor="accent1" w:themeTint="33"/>
        <w:insideH w:val="single" w:sz="18" w:space="0" w:color="CEDAFC" w:themeColor="accent1" w:themeTint="33"/>
      </w:tblBorders>
      <w:tblCellMar>
        <w:left w:w="0" w:type="dxa"/>
        <w:right w:w="0" w:type="dxa"/>
      </w:tblCellMar>
    </w:tblPr>
    <w:trPr>
      <w:cantSplit/>
    </w:trPr>
    <w:tcPr>
      <w:shd w:val="clear" w:color="auto" w:fill="auto"/>
    </w:tcPr>
    <w:tblStylePr w:type="firstRow">
      <w:rPr>
        <w:color w:val="FFFFFF" w:themeColor="background1"/>
      </w:rPr>
      <w:tblPr/>
      <w:tcPr>
        <w:tcBorders>
          <w:top w:val="single" w:sz="18" w:space="0" w:color="E8EEFD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F4BEB" w:themeFill="accent1"/>
      </w:tcPr>
    </w:tblStylePr>
    <w:tblStylePr w:type="lastRow">
      <w:rPr>
        <w:b/>
      </w:rPr>
      <w:tblPr/>
      <w:tcPr>
        <w:shd w:val="clear" w:color="auto" w:fill="ECF1FE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single" w:sz="18" w:space="0" w:color="CEDAFC" w:themeColor="accent1" w:themeTint="33"/>
          <w:right w:val="nil"/>
          <w:insideH w:val="single" w:sz="18" w:space="0" w:color="CEDAFC" w:themeColor="accent1" w:themeTint="33"/>
          <w:insideV w:val="nil"/>
        </w:tcBorders>
        <w:shd w:val="clear" w:color="auto" w:fill="0F4BEB" w:themeFill="accent1"/>
      </w:tcPr>
    </w:tblStylePr>
    <w:tblStylePr w:type="lastCol">
      <w:tblPr/>
      <w:tcPr>
        <w:shd w:val="clear" w:color="auto" w:fill="ECF1FE"/>
      </w:tcPr>
    </w:tblStylePr>
    <w:tblStylePr w:type="band2Vert">
      <w:tblPr/>
      <w:tcPr>
        <w:shd w:val="clear" w:color="auto" w:fill="ECF1FE"/>
      </w:tcPr>
    </w:tblStylePr>
    <w:tblStylePr w:type="band2Horz">
      <w:tblPr/>
      <w:tcPr>
        <w:shd w:val="clear" w:color="auto" w:fill="ECF1FE"/>
      </w:tcPr>
    </w:tblStylePr>
  </w:style>
  <w:style w:type="table" w:customStyle="1" w:styleId="ShadedBlueTable">
    <w:name w:val="Shaded Blue Table"/>
    <w:basedOn w:val="TableNormal"/>
    <w:uiPriority w:val="99"/>
    <w:rsid w:val="005D76A1"/>
    <w:pPr>
      <w:spacing w:before="0" w:after="0"/>
      <w:ind w:left="113" w:right="113"/>
    </w:pPr>
    <w:tblPr>
      <w:tblStyleRowBandSize w:val="1"/>
      <w:tblStyleColBandSize w:val="1"/>
      <w:tblBorders>
        <w:insideH w:val="single" w:sz="6" w:space="0" w:color="FFFFFF" w:themeColor="background1"/>
        <w:insideV w:val="single" w:sz="6" w:space="0" w:color="FFFFFF" w:themeColor="background1"/>
      </w:tblBorders>
      <w:tblCellMar>
        <w:left w:w="0" w:type="dxa"/>
        <w:right w:w="0" w:type="dxa"/>
      </w:tblCellMar>
    </w:tblPr>
    <w:trPr>
      <w:cantSplit/>
    </w:trPr>
    <w:tcPr>
      <w:shd w:val="clear" w:color="auto" w:fill="E8EEFD"/>
    </w:tcPr>
    <w:tblStylePr w:type="firstRow">
      <w:rPr>
        <w:color w:val="FFFFFF" w:themeColor="background1"/>
      </w:rPr>
      <w:tblPr/>
      <w:tcPr>
        <w:tcBorders>
          <w:top w:val="single" w:sz="36" w:space="0" w:color="auto"/>
        </w:tcBorders>
        <w:shd w:val="clear" w:color="auto" w:fill="0F4BEB" w:themeFill="accent1"/>
      </w:tcPr>
    </w:tblStylePr>
    <w:tblStylePr w:type="lastRow">
      <w:rPr>
        <w:b/>
      </w:rPr>
      <w:tblPr/>
      <w:tcPr>
        <w:shd w:val="clear" w:color="auto" w:fill="CEDAFC" w:themeFill="accent1" w:themeFillTint="33"/>
      </w:tcPr>
    </w:tblStylePr>
    <w:tblStylePr w:type="firstCol">
      <w:rPr>
        <w:color w:val="FFFFFF" w:themeColor="background1"/>
      </w:rPr>
      <w:tblPr/>
      <w:tcPr>
        <w:shd w:val="clear" w:color="auto" w:fill="0F4BEB" w:themeFill="accent1"/>
      </w:tcPr>
    </w:tblStylePr>
    <w:tblStylePr w:type="lastCol">
      <w:tblPr/>
      <w:tcPr>
        <w:shd w:val="clear" w:color="auto" w:fill="CEDAFC" w:themeFill="accent1" w:themeFillTint="33"/>
      </w:tcPr>
    </w:tblStylePr>
    <w:tblStylePr w:type="band2Vert">
      <w:tblPr/>
      <w:tcPr>
        <w:shd w:val="clear" w:color="auto" w:fill="CEDAFC" w:themeFill="accent1" w:themeFillTint="33"/>
      </w:tcPr>
    </w:tblStylePr>
    <w:tblStylePr w:type="band2Horz">
      <w:tblPr/>
      <w:tcPr>
        <w:shd w:val="clear" w:color="auto" w:fill="CEDAFC" w:themeFill="accent1" w:themeFillTint="33"/>
      </w:tcPr>
    </w:tblStylePr>
  </w:style>
  <w:style w:type="character" w:styleId="FollowedHyperlink">
    <w:name w:val="FollowedHyperlink"/>
    <w:basedOn w:val="DefaultParagraphFont"/>
    <w:uiPriority w:val="15"/>
    <w:rsid w:val="00BF1F87"/>
    <w:rPr>
      <w:color w:val="0F4BEB" w:themeColor="accent1"/>
      <w:u w:val="single"/>
    </w:rPr>
  </w:style>
  <w:style w:type="paragraph" w:customStyle="1" w:styleId="AppendixH1">
    <w:name w:val="Appendix H1"/>
    <w:basedOn w:val="Normal"/>
    <w:next w:val="BodyText"/>
    <w:uiPriority w:val="11"/>
    <w:semiHidden/>
    <w:qFormat/>
    <w:rsid w:val="00E33EF7"/>
    <w:pPr>
      <w:pageBreakBefore/>
      <w:tabs>
        <w:tab w:val="left" w:pos="567"/>
      </w:tabs>
      <w:spacing w:before="60" w:after="320"/>
      <w:outlineLvl w:val="0"/>
    </w:pPr>
    <w:rPr>
      <w:rFonts w:eastAsia="Times New Roman" w:cs="Times New Roman"/>
      <w:b/>
      <w:sz w:val="36"/>
      <w:szCs w:val="24"/>
      <w:lang w:eastAsia="en-AU"/>
    </w:rPr>
  </w:style>
  <w:style w:type="paragraph" w:customStyle="1" w:styleId="AppendixH2">
    <w:name w:val="Appendix H2"/>
    <w:basedOn w:val="Heading2"/>
    <w:next w:val="BodyText"/>
    <w:uiPriority w:val="11"/>
    <w:semiHidden/>
    <w:qFormat/>
    <w:rsid w:val="00E33EF7"/>
    <w:pPr>
      <w:tabs>
        <w:tab w:val="left" w:pos="851"/>
      </w:tabs>
    </w:pPr>
    <w:rPr>
      <w:iCs w:val="0"/>
    </w:rPr>
  </w:style>
  <w:style w:type="paragraph" w:customStyle="1" w:styleId="AppendixH3">
    <w:name w:val="Appendix H3"/>
    <w:basedOn w:val="Heading3"/>
    <w:next w:val="BodyText"/>
    <w:uiPriority w:val="11"/>
    <w:semiHidden/>
    <w:qFormat/>
    <w:rsid w:val="00E33EF7"/>
    <w:pPr>
      <w:tabs>
        <w:tab w:val="left" w:pos="851"/>
      </w:tabs>
    </w:pPr>
  </w:style>
  <w:style w:type="paragraph" w:customStyle="1" w:styleId="ListAlpha2">
    <w:name w:val="List Alpha 2"/>
    <w:basedOn w:val="ListAlpha0"/>
    <w:uiPriority w:val="19"/>
    <w:rsid w:val="004F2A3C"/>
    <w:pPr>
      <w:numPr>
        <w:ilvl w:val="1"/>
      </w:numPr>
    </w:pPr>
  </w:style>
  <w:style w:type="paragraph" w:customStyle="1" w:styleId="ListAlpha3">
    <w:name w:val="List Alpha 3"/>
    <w:basedOn w:val="ListAlpha2"/>
    <w:uiPriority w:val="19"/>
    <w:rsid w:val="004F2A3C"/>
    <w:pPr>
      <w:numPr>
        <w:ilvl w:val="2"/>
      </w:numPr>
    </w:pPr>
  </w:style>
  <w:style w:type="paragraph" w:customStyle="1" w:styleId="ListAlpha4">
    <w:name w:val="List Alpha 4"/>
    <w:basedOn w:val="ListAlpha3"/>
    <w:uiPriority w:val="19"/>
    <w:rsid w:val="004F2A3C"/>
    <w:pPr>
      <w:numPr>
        <w:ilvl w:val="3"/>
      </w:numPr>
    </w:pPr>
  </w:style>
  <w:style w:type="paragraph" w:customStyle="1" w:styleId="ListAlpha6">
    <w:name w:val="List Alpha 6"/>
    <w:basedOn w:val="ListAlpha4"/>
    <w:uiPriority w:val="19"/>
    <w:rsid w:val="004F2A3C"/>
    <w:pPr>
      <w:numPr>
        <w:ilvl w:val="5"/>
      </w:numPr>
    </w:pPr>
  </w:style>
  <w:style w:type="paragraph" w:customStyle="1" w:styleId="ListAlpha5">
    <w:name w:val="List Alpha 5"/>
    <w:basedOn w:val="ListAlpha6"/>
    <w:uiPriority w:val="19"/>
    <w:rsid w:val="004F2A3C"/>
    <w:pPr>
      <w:numPr>
        <w:ilvl w:val="4"/>
      </w:numPr>
    </w:pPr>
  </w:style>
  <w:style w:type="paragraph" w:styleId="ListBullet2">
    <w:name w:val="List Bullet 2"/>
    <w:basedOn w:val="ListBullet0"/>
    <w:uiPriority w:val="19"/>
    <w:rsid w:val="004F2A3C"/>
    <w:pPr>
      <w:numPr>
        <w:ilvl w:val="1"/>
      </w:numPr>
    </w:pPr>
  </w:style>
  <w:style w:type="paragraph" w:styleId="ListBullet3">
    <w:name w:val="List Bullet 3"/>
    <w:basedOn w:val="ListBullet0"/>
    <w:uiPriority w:val="19"/>
    <w:rsid w:val="004F2A3C"/>
    <w:pPr>
      <w:numPr>
        <w:ilvl w:val="2"/>
      </w:numPr>
    </w:pPr>
  </w:style>
  <w:style w:type="paragraph" w:styleId="ListBullet4">
    <w:name w:val="List Bullet 4"/>
    <w:basedOn w:val="ListBullet0"/>
    <w:uiPriority w:val="19"/>
    <w:rsid w:val="004F2A3C"/>
    <w:pPr>
      <w:numPr>
        <w:ilvl w:val="3"/>
      </w:numPr>
    </w:pPr>
  </w:style>
  <w:style w:type="paragraph" w:styleId="ListBullet5">
    <w:name w:val="List Bullet 5"/>
    <w:basedOn w:val="ListBullet0"/>
    <w:uiPriority w:val="19"/>
    <w:rsid w:val="004F2A3C"/>
    <w:pPr>
      <w:numPr>
        <w:ilvl w:val="4"/>
      </w:numPr>
    </w:pPr>
  </w:style>
  <w:style w:type="paragraph" w:customStyle="1" w:styleId="ListBullet6">
    <w:name w:val="List Bullet 6"/>
    <w:basedOn w:val="ListBullet0"/>
    <w:uiPriority w:val="19"/>
    <w:rsid w:val="004F2A3C"/>
    <w:pPr>
      <w:numPr>
        <w:ilvl w:val="5"/>
      </w:numPr>
    </w:pPr>
  </w:style>
  <w:style w:type="paragraph" w:styleId="ListNumber2">
    <w:name w:val="List Number 2"/>
    <w:basedOn w:val="ListNumber0"/>
    <w:uiPriority w:val="19"/>
    <w:rsid w:val="004F2A3C"/>
    <w:pPr>
      <w:numPr>
        <w:ilvl w:val="1"/>
      </w:numPr>
    </w:pPr>
  </w:style>
  <w:style w:type="paragraph" w:styleId="ListNumber3">
    <w:name w:val="List Number 3"/>
    <w:basedOn w:val="ListNumber0"/>
    <w:uiPriority w:val="19"/>
    <w:rsid w:val="004F2A3C"/>
    <w:pPr>
      <w:numPr>
        <w:ilvl w:val="2"/>
      </w:numPr>
    </w:pPr>
  </w:style>
  <w:style w:type="paragraph" w:styleId="ListNumber4">
    <w:name w:val="List Number 4"/>
    <w:basedOn w:val="ListNumber0"/>
    <w:uiPriority w:val="19"/>
    <w:rsid w:val="004F2A3C"/>
    <w:pPr>
      <w:numPr>
        <w:ilvl w:val="3"/>
      </w:numPr>
    </w:pPr>
  </w:style>
  <w:style w:type="paragraph" w:styleId="ListNumber5">
    <w:name w:val="List Number 5"/>
    <w:basedOn w:val="ListNumber0"/>
    <w:uiPriority w:val="19"/>
    <w:rsid w:val="004F2A3C"/>
    <w:pPr>
      <w:numPr>
        <w:ilvl w:val="4"/>
      </w:numPr>
    </w:pPr>
  </w:style>
  <w:style w:type="paragraph" w:customStyle="1" w:styleId="ListNumber6">
    <w:name w:val="List Number 6"/>
    <w:basedOn w:val="ListNumber0"/>
    <w:uiPriority w:val="19"/>
    <w:rsid w:val="004F2A3C"/>
    <w:pPr>
      <w:numPr>
        <w:ilvl w:val="5"/>
      </w:numPr>
    </w:pPr>
  </w:style>
  <w:style w:type="paragraph" w:customStyle="1" w:styleId="ListParagraph2">
    <w:name w:val="List Paragraph 2"/>
    <w:basedOn w:val="ListParagraph0"/>
    <w:uiPriority w:val="19"/>
    <w:rsid w:val="004F2A3C"/>
    <w:pPr>
      <w:numPr>
        <w:ilvl w:val="1"/>
      </w:numPr>
    </w:pPr>
  </w:style>
  <w:style w:type="paragraph" w:customStyle="1" w:styleId="ListParagraph3">
    <w:name w:val="List Paragraph 3"/>
    <w:basedOn w:val="ListParagraph0"/>
    <w:uiPriority w:val="19"/>
    <w:rsid w:val="004F2A3C"/>
    <w:pPr>
      <w:numPr>
        <w:ilvl w:val="2"/>
      </w:numPr>
    </w:pPr>
  </w:style>
  <w:style w:type="paragraph" w:customStyle="1" w:styleId="ListParagraph4">
    <w:name w:val="List Paragraph 4"/>
    <w:basedOn w:val="ListParagraph0"/>
    <w:uiPriority w:val="19"/>
    <w:rsid w:val="004F2A3C"/>
    <w:pPr>
      <w:numPr>
        <w:ilvl w:val="3"/>
      </w:numPr>
    </w:pPr>
  </w:style>
  <w:style w:type="paragraph" w:customStyle="1" w:styleId="ListParagraph5">
    <w:name w:val="List Paragraph 5"/>
    <w:basedOn w:val="ListParagraph0"/>
    <w:uiPriority w:val="19"/>
    <w:rsid w:val="004F2A3C"/>
    <w:pPr>
      <w:numPr>
        <w:ilvl w:val="4"/>
      </w:numPr>
    </w:pPr>
  </w:style>
  <w:style w:type="paragraph" w:customStyle="1" w:styleId="ListParagraph6">
    <w:name w:val="List Paragraph 6"/>
    <w:basedOn w:val="ListParagraph0"/>
    <w:uiPriority w:val="19"/>
    <w:rsid w:val="004F2A3C"/>
    <w:pPr>
      <w:numPr>
        <w:ilvl w:val="5"/>
      </w:numPr>
    </w:pPr>
  </w:style>
  <w:style w:type="numbering" w:customStyle="1" w:styleId="ListBullet">
    <w:name w:val="List_Bullet"/>
    <w:uiPriority w:val="99"/>
    <w:rsid w:val="00D63B2E"/>
    <w:pPr>
      <w:numPr>
        <w:numId w:val="2"/>
      </w:numPr>
    </w:pPr>
  </w:style>
  <w:style w:type="numbering" w:customStyle="1" w:styleId="ListNumberedHeadings">
    <w:name w:val="List_NumberedHeadings"/>
    <w:uiPriority w:val="99"/>
    <w:rsid w:val="003A08A5"/>
    <w:pPr>
      <w:numPr>
        <w:numId w:val="4"/>
      </w:numPr>
    </w:pPr>
  </w:style>
  <w:style w:type="numbering" w:customStyle="1" w:styleId="ListTableBullet">
    <w:name w:val="List_TableBullet"/>
    <w:uiPriority w:val="99"/>
    <w:rsid w:val="00411DB3"/>
    <w:pPr>
      <w:numPr>
        <w:numId w:val="6"/>
      </w:numPr>
    </w:pPr>
  </w:style>
  <w:style w:type="numbering" w:customStyle="1" w:styleId="ListTableNumber">
    <w:name w:val="List_TableNumber"/>
    <w:uiPriority w:val="99"/>
    <w:rsid w:val="00411DB3"/>
    <w:pPr>
      <w:numPr>
        <w:numId w:val="7"/>
      </w:numPr>
    </w:pPr>
  </w:style>
  <w:style w:type="paragraph" w:customStyle="1" w:styleId="TableBullet2">
    <w:name w:val="Table Bullet 2"/>
    <w:basedOn w:val="TableBullet"/>
    <w:uiPriority w:val="19"/>
    <w:rsid w:val="00411DB3"/>
    <w:pPr>
      <w:numPr>
        <w:ilvl w:val="1"/>
      </w:numPr>
    </w:pPr>
  </w:style>
  <w:style w:type="paragraph" w:customStyle="1" w:styleId="TableNumber2">
    <w:name w:val="Table Number 2"/>
    <w:basedOn w:val="TableNumber"/>
    <w:uiPriority w:val="19"/>
    <w:rsid w:val="00411DB3"/>
    <w:pPr>
      <w:numPr>
        <w:ilvl w:val="1"/>
      </w:numPr>
    </w:pPr>
  </w:style>
  <w:style w:type="paragraph" w:customStyle="1" w:styleId="BodyText4">
    <w:name w:val="Body Text 4"/>
    <w:basedOn w:val="BodyText3"/>
    <w:uiPriority w:val="99"/>
    <w:semiHidden/>
    <w:qFormat/>
    <w:rsid w:val="00444AE6"/>
    <w:pPr>
      <w:numPr>
        <w:ilvl w:val="3"/>
      </w:numPr>
    </w:pPr>
  </w:style>
  <w:style w:type="paragraph" w:customStyle="1" w:styleId="BodyText5">
    <w:name w:val="Body Text 5"/>
    <w:basedOn w:val="BodyText4"/>
    <w:uiPriority w:val="99"/>
    <w:semiHidden/>
    <w:qFormat/>
    <w:rsid w:val="00444AE6"/>
    <w:pPr>
      <w:numPr>
        <w:ilvl w:val="4"/>
      </w:numPr>
    </w:pPr>
  </w:style>
  <w:style w:type="paragraph" w:customStyle="1" w:styleId="BodyText6">
    <w:name w:val="Body Text 6"/>
    <w:basedOn w:val="BodyText5"/>
    <w:uiPriority w:val="99"/>
    <w:semiHidden/>
    <w:qFormat/>
    <w:rsid w:val="00444AE6"/>
    <w:pPr>
      <w:numPr>
        <w:ilvl w:val="5"/>
      </w:numPr>
    </w:pPr>
  </w:style>
  <w:style w:type="table" w:customStyle="1" w:styleId="LInedBlackTable">
    <w:name w:val="LIned Black Table"/>
    <w:basedOn w:val="LinedBlueTable"/>
    <w:uiPriority w:val="99"/>
    <w:rsid w:val="003E6AF6"/>
    <w:tblPr>
      <w:tblBorders>
        <w:top w:val="single" w:sz="24" w:space="0" w:color="DADADA" w:themeColor="background2" w:themeShade="E6"/>
        <w:bottom w:val="single" w:sz="24" w:space="0" w:color="DADADA" w:themeColor="background2" w:themeShade="E6"/>
        <w:insideH w:val="single" w:sz="24" w:space="0" w:color="DADADA" w:themeColor="background2" w:themeShade="E6"/>
      </w:tblBorders>
    </w:tblPr>
    <w:tcPr>
      <w:shd w:val="clear" w:color="auto" w:fill="auto"/>
    </w:tcPr>
    <w:tblStylePr w:type="firstRow">
      <w:rPr>
        <w:color w:val="FFFFFF" w:themeColor="background1"/>
      </w:rPr>
      <w:tblPr/>
      <w:tcPr>
        <w:tcBorders>
          <w:top w:val="single" w:sz="18" w:space="0" w:color="E8EEFD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0000" w:themeFill="text1"/>
      </w:tcPr>
    </w:tblStylePr>
    <w:tblStylePr w:type="lastRow">
      <w:rPr>
        <w:b/>
      </w:rPr>
      <w:tblPr/>
      <w:tcPr>
        <w:shd w:val="clear" w:color="auto" w:fill="F2F2F2" w:themeFill="background2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single" w:sz="18" w:space="0" w:color="CEDAFC" w:themeColor="accent1" w:themeTint="33"/>
          <w:right w:val="nil"/>
          <w:insideH w:val="single" w:sz="18" w:space="0" w:color="CEDAFC" w:themeColor="accent1" w:themeTint="33"/>
          <w:insideV w:val="nil"/>
        </w:tcBorders>
        <w:shd w:val="clear" w:color="auto" w:fill="000000" w:themeFill="text1"/>
      </w:tcPr>
    </w:tblStylePr>
    <w:tblStylePr w:type="lastCol">
      <w:tblPr/>
      <w:tcPr>
        <w:shd w:val="clear" w:color="auto" w:fill="F2F2F2" w:themeFill="background2"/>
      </w:tcPr>
    </w:tblStylePr>
    <w:tblStylePr w:type="band2Vert">
      <w:tblPr/>
      <w:tcPr>
        <w:shd w:val="clear" w:color="auto" w:fill="F2F2F2" w:themeFill="background2"/>
      </w:tcPr>
    </w:tblStylePr>
    <w:tblStylePr w:type="band2Horz">
      <w:tblPr/>
      <w:tcPr>
        <w:shd w:val="clear" w:color="auto" w:fill="F2F2F2" w:themeFill="background2"/>
      </w:tcPr>
    </w:tblStylePr>
  </w:style>
  <w:style w:type="paragraph" w:styleId="FootnoteText">
    <w:name w:val="footnote text"/>
    <w:basedOn w:val="Normal"/>
    <w:link w:val="FootnoteTextChar"/>
    <w:uiPriority w:val="99"/>
    <w:rsid w:val="00024D7F"/>
    <w:pPr>
      <w:tabs>
        <w:tab w:val="left" w:pos="284"/>
      </w:tabs>
    </w:pPr>
    <w:rPr>
      <w:sz w:val="15"/>
      <w:szCs w:val="20"/>
    </w:rPr>
  </w:style>
  <w:style w:type="numbering" w:customStyle="1" w:styleId="ListChapter">
    <w:name w:val="List_Chapter"/>
    <w:uiPriority w:val="99"/>
    <w:rsid w:val="00EB6DEC"/>
    <w:pPr>
      <w:numPr>
        <w:numId w:val="14"/>
      </w:numPr>
    </w:pPr>
  </w:style>
  <w:style w:type="character" w:styleId="PlaceholderText">
    <w:name w:val="Placeholder Text"/>
    <w:basedOn w:val="DefaultParagraphFont"/>
    <w:uiPriority w:val="99"/>
    <w:semiHidden/>
    <w:rsid w:val="002106C4"/>
    <w:rPr>
      <w:color w:val="808080"/>
    </w:rPr>
  </w:style>
  <w:style w:type="table" w:customStyle="1" w:styleId="TableNoBorders">
    <w:name w:val="Table No Borders"/>
    <w:basedOn w:val="TableNormal"/>
    <w:uiPriority w:val="99"/>
    <w:rsid w:val="009D07AF"/>
    <w:pPr>
      <w:spacing w:before="0" w:after="0"/>
    </w:pPr>
    <w:tblPr/>
  </w:style>
  <w:style w:type="character" w:customStyle="1" w:styleId="FootnoteTextChar">
    <w:name w:val="Footnote Text Char"/>
    <w:basedOn w:val="DefaultParagraphFont"/>
    <w:link w:val="FootnoteText"/>
    <w:uiPriority w:val="99"/>
    <w:rsid w:val="00024D7F"/>
    <w:rPr>
      <w:sz w:val="15"/>
      <w:szCs w:val="20"/>
    </w:rPr>
  </w:style>
  <w:style w:type="character" w:styleId="FootnoteReference">
    <w:name w:val="footnote reference"/>
    <w:basedOn w:val="DefaultParagraphFont"/>
    <w:uiPriority w:val="99"/>
    <w:rsid w:val="00024D7F"/>
    <w:rPr>
      <w:vertAlign w:val="superscript"/>
    </w:rPr>
  </w:style>
  <w:style w:type="paragraph" w:customStyle="1" w:styleId="UTSHeaderWhite">
    <w:name w:val="UTS Header White"/>
    <w:qFormat/>
    <w:rsid w:val="0090440B"/>
    <w:pPr>
      <w:spacing w:before="0" w:after="0" w:line="180" w:lineRule="exact"/>
    </w:pPr>
    <w:rPr>
      <w:color w:val="FFFFFF" w:themeColor="background1"/>
      <w:sz w:val="14"/>
      <w:szCs w:val="14"/>
    </w:rPr>
  </w:style>
  <w:style w:type="paragraph" w:customStyle="1" w:styleId="UTSH5">
    <w:name w:val="UTS H5"/>
    <w:basedOn w:val="Heading4"/>
    <w:link w:val="UTSH5Char"/>
    <w:qFormat/>
    <w:rsid w:val="00711DA5"/>
    <w:rPr>
      <w:color w:val="auto"/>
    </w:rPr>
  </w:style>
  <w:style w:type="character" w:customStyle="1" w:styleId="UTSH5Char">
    <w:name w:val="UTS H5 Char"/>
    <w:basedOn w:val="Heading4Char"/>
    <w:link w:val="UTSH5"/>
    <w:rsid w:val="00711DA5"/>
    <w:rPr>
      <w:rFonts w:asciiTheme="majorHAnsi" w:eastAsia="Times New Roman" w:hAnsiTheme="majorHAnsi" w:cs="Times New Roman"/>
      <w:b/>
      <w:bCs/>
      <w:color w:val="0F4BEB" w:themeColor="accent1"/>
      <w:sz w:val="18"/>
      <w:lang w:eastAsia="en-AU"/>
    </w:rPr>
  </w:style>
  <w:style w:type="character" w:styleId="UnresolvedMention">
    <w:name w:val="Unresolved Mention"/>
    <w:basedOn w:val="DefaultParagraphFont"/>
    <w:uiPriority w:val="99"/>
    <w:semiHidden/>
    <w:unhideWhenUsed/>
    <w:rsid w:val="00B15C0F"/>
    <w:rPr>
      <w:color w:val="605E5C"/>
      <w:shd w:val="clear" w:color="auto" w:fill="E1DFDD"/>
    </w:rPr>
  </w:style>
  <w:style w:type="paragraph" w:customStyle="1" w:styleId="EndNoteBibliographyTitle">
    <w:name w:val="EndNote Bibliography Title"/>
    <w:basedOn w:val="Normal"/>
    <w:link w:val="EndNoteBibliographyTitleChar"/>
    <w:rsid w:val="00AA5AC7"/>
    <w:pPr>
      <w:jc w:val="center"/>
    </w:pPr>
    <w:rPr>
      <w:rFonts w:cs="Calibri"/>
      <w:noProof/>
      <w:lang w:val="en-US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AA5AC7"/>
    <w:rPr>
      <w:rFonts w:ascii="Calibri" w:hAnsi="Calibri" w:cs="Calibri"/>
      <w:noProof/>
      <w:sz w:val="18"/>
      <w:lang w:val="en-US"/>
    </w:rPr>
  </w:style>
  <w:style w:type="paragraph" w:customStyle="1" w:styleId="EndNoteBibliography">
    <w:name w:val="EndNote Bibliography"/>
    <w:basedOn w:val="Normal"/>
    <w:link w:val="EndNoteBibliographyChar"/>
    <w:rsid w:val="00AA5AC7"/>
    <w:rPr>
      <w:rFonts w:cs="Calibri"/>
      <w:noProof/>
      <w:lang w:val="en-US"/>
    </w:rPr>
  </w:style>
  <w:style w:type="character" w:customStyle="1" w:styleId="EndNoteBibliographyChar">
    <w:name w:val="EndNote Bibliography Char"/>
    <w:basedOn w:val="DefaultParagraphFont"/>
    <w:link w:val="EndNoteBibliography"/>
    <w:rsid w:val="00AA5AC7"/>
    <w:rPr>
      <w:rFonts w:ascii="Calibri" w:hAnsi="Calibri" w:cs="Calibri"/>
      <w:noProof/>
      <w:sz w:val="18"/>
      <w:lang w:val="en-US"/>
    </w:rPr>
  </w:style>
  <w:style w:type="paragraph" w:styleId="EndnoteText">
    <w:name w:val="endnote text"/>
    <w:basedOn w:val="Normal"/>
    <w:link w:val="EndnoteTextChar"/>
    <w:uiPriority w:val="99"/>
    <w:semiHidden/>
    <w:rsid w:val="000B1176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B1176"/>
    <w:rPr>
      <w:rFonts w:ascii="Calibri" w:hAnsi="Calibri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rsid w:val="000B117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4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9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4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9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2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1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3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8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1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09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6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99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2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2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Cyrus-Kwan/Forest-Fire-Prediction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ithub.com/Cyrus-Kwan/Forest-Fire-Prediction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www.geeksforgeeks.org/adam-optimizer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rachael%20stuff\Work_%20Day%20Job\UTS%20work%202022\Generic%20templates%20and%20LD%20resources\UTS%20branding_%20tempates\UTS%20branding_%20reports\5%20Report\UTS%202019%20Report%20Word%20template_FA.dotx" TargetMode="External"/></Relationships>
</file>

<file path=word/theme/theme1.xml><?xml version="1.0" encoding="utf-8"?>
<a:theme xmlns:a="http://schemas.openxmlformats.org/drawingml/2006/main" name="Office Theme">
  <a:themeElements>
    <a:clrScheme name="UTS">
      <a:dk1>
        <a:sysClr val="windowText" lastClr="000000"/>
      </a:dk1>
      <a:lt1>
        <a:sysClr val="window" lastClr="FFFFFF"/>
      </a:lt1>
      <a:dk2>
        <a:srgbClr val="B2B2B2"/>
      </a:dk2>
      <a:lt2>
        <a:srgbClr val="F2F2F2"/>
      </a:lt2>
      <a:accent1>
        <a:srgbClr val="0F4BEB"/>
      </a:accent1>
      <a:accent2>
        <a:srgbClr val="FF2305"/>
      </a:accent2>
      <a:accent3>
        <a:srgbClr val="49C0E2"/>
      </a:accent3>
      <a:accent4>
        <a:srgbClr val="068D38"/>
      </a:accent4>
      <a:accent5>
        <a:srgbClr val="AECA0C"/>
      </a:accent5>
      <a:accent6>
        <a:srgbClr val="6E237F"/>
      </a:accent6>
      <a:hlink>
        <a:srgbClr val="0F4BEB"/>
      </a:hlink>
      <a:folHlink>
        <a:srgbClr val="0F4BEB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05771C352E2E547A805E4526BC0ED4A" ma:contentTypeVersion="13" ma:contentTypeDescription="Create a new document." ma:contentTypeScope="" ma:versionID="f3cdd9d4ed561fe1e53769103b320202">
  <xsd:schema xmlns:xsd="http://www.w3.org/2001/XMLSchema" xmlns:xs="http://www.w3.org/2001/XMLSchema" xmlns:p="http://schemas.microsoft.com/office/2006/metadata/properties" xmlns:ns2="bf780b6f-8ef5-49ba-9036-18fe634226f0" xmlns:ns3="a48822be-a7f9-4347-a71d-68ac1f130119" targetNamespace="http://schemas.microsoft.com/office/2006/metadata/properties" ma:root="true" ma:fieldsID="c89a841ec09e5adf14af93936d5613c9" ns2:_="" ns3:_="">
    <xsd:import namespace="bf780b6f-8ef5-49ba-9036-18fe634226f0"/>
    <xsd:import namespace="a48822be-a7f9-4347-a71d-68ac1f13011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780b6f-8ef5-49ba-9036-18fe634226f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4fef7914-8384-4319-8444-378afdf4f6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0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8822be-a7f9-4347-a71d-68ac1f130119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043218ab-2b52-4ce4-83f9-429a4d1927a8}" ma:internalName="TaxCatchAll" ma:showField="CatchAllData" ma:web="a48822be-a7f9-4347-a71d-68ac1f13011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44050ED-9255-4C8C-AD97-1A347735950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B39E2E2-7B41-488A-AE23-AF295033DC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f780b6f-8ef5-49ba-9036-18fe634226f0"/>
    <ds:schemaRef ds:uri="a48822be-a7f9-4347-a71d-68ac1f13011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0F0F423-392C-44DA-9050-6990A43B465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UTS 2019 Report Word template_FA.dotx</Template>
  <TotalTime>6107</TotalTime>
  <Pages>15</Pages>
  <Words>4402</Words>
  <Characters>25093</Characters>
  <Application>Microsoft Office Word</Application>
  <DocSecurity>0</DocSecurity>
  <Lines>209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42172 AT2 Mini AI Application Example</vt:lpstr>
    </vt:vector>
  </TitlesOfParts>
  <Company/>
  <LinksUpToDate>false</LinksUpToDate>
  <CharactersWithSpaces>29437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42172 AT1: Forest Fire Spread Prediction</dc:title>
  <dc:creator>rachael mccallum</dc:creator>
  <cp:lastModifiedBy>Cyrus Kwan</cp:lastModifiedBy>
  <cp:revision>784</cp:revision>
  <cp:lastPrinted>2024-09-30T09:06:00Z</cp:lastPrinted>
  <dcterms:created xsi:type="dcterms:W3CDTF">2022-08-22T02:08:00Z</dcterms:created>
  <dcterms:modified xsi:type="dcterms:W3CDTF">2024-09-30T09:06:00Z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1a6c3db-1667-4f49-995a-8b9973972958_Enabled">
    <vt:lpwstr>true</vt:lpwstr>
  </property>
  <property fmtid="{D5CDD505-2E9C-101B-9397-08002B2CF9AE}" pid="3" name="MSIP_Label_51a6c3db-1667-4f49-995a-8b9973972958_SetDate">
    <vt:lpwstr>2022-08-22T02:08:20Z</vt:lpwstr>
  </property>
  <property fmtid="{D5CDD505-2E9C-101B-9397-08002B2CF9AE}" pid="4" name="MSIP_Label_51a6c3db-1667-4f49-995a-8b9973972958_Method">
    <vt:lpwstr>Standard</vt:lpwstr>
  </property>
  <property fmtid="{D5CDD505-2E9C-101B-9397-08002B2CF9AE}" pid="5" name="MSIP_Label_51a6c3db-1667-4f49-995a-8b9973972958_Name">
    <vt:lpwstr>UTS-Internal</vt:lpwstr>
  </property>
  <property fmtid="{D5CDD505-2E9C-101B-9397-08002B2CF9AE}" pid="6" name="MSIP_Label_51a6c3db-1667-4f49-995a-8b9973972958_SiteId">
    <vt:lpwstr>e8911c26-cf9f-4a9c-878e-527807be8791</vt:lpwstr>
  </property>
  <property fmtid="{D5CDD505-2E9C-101B-9397-08002B2CF9AE}" pid="7" name="MSIP_Label_51a6c3db-1667-4f49-995a-8b9973972958_ActionId">
    <vt:lpwstr>256d80eb-34f3-46f2-b883-837b1b661883</vt:lpwstr>
  </property>
  <property fmtid="{D5CDD505-2E9C-101B-9397-08002B2CF9AE}" pid="8" name="MSIP_Label_51a6c3db-1667-4f49-995a-8b9973972958_ContentBits">
    <vt:lpwstr>0</vt:lpwstr>
  </property>
</Properties>
</file>